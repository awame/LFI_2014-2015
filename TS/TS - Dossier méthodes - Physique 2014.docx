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247" w:rsidRPr="00E42234" w:rsidRDefault="00D92247" w:rsidP="00D9224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Pr="00785A39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87EFC">
        <w:rPr>
          <w:rFonts w:ascii="Times New Roman" w:hAnsi="Times New Roman" w:cs="Times New Roman"/>
          <w:b/>
          <w:sz w:val="96"/>
          <w:szCs w:val="96"/>
        </w:rPr>
        <w:t>Dossier</w:t>
      </w:r>
    </w:p>
    <w:p w:rsidR="00D92247" w:rsidRPr="00785A39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E87EFC">
        <w:rPr>
          <w:rFonts w:ascii="Times New Roman" w:hAnsi="Times New Roman" w:cs="Times New Roman"/>
          <w:b/>
          <w:sz w:val="96"/>
          <w:szCs w:val="96"/>
        </w:rPr>
        <w:t>Méthodes</w:t>
      </w:r>
    </w:p>
    <w:p w:rsidR="00D92247" w:rsidRPr="00785A39" w:rsidRDefault="00D92247" w:rsidP="00D92247">
      <w:pPr>
        <w:pBdr>
          <w:top w:val="thickThinLargeGap" w:sz="24" w:space="1" w:color="auto"/>
          <w:left w:val="thickThinLargeGap" w:sz="24" w:space="4" w:color="auto"/>
          <w:bottom w:val="thinThickLargeGap" w:sz="24" w:space="1" w:color="auto"/>
          <w:right w:val="thinThickLargeGap" w:sz="24" w:space="4" w:color="auto"/>
        </w:pBdr>
        <w:spacing w:after="0" w:line="240" w:lineRule="auto"/>
        <w:ind w:left="567" w:right="567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Pr="00E42234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Pr="00E42234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Pr="00E42234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92247" w:rsidRPr="00067E71" w:rsidRDefault="00D92247" w:rsidP="00D92247">
      <w:pPr>
        <w:spacing w:after="0" w:line="240" w:lineRule="auto"/>
        <w:jc w:val="center"/>
        <w:rPr>
          <w:rFonts w:ascii="Times New Roman" w:hAnsi="Times New Roman" w:cs="Times New Roman"/>
          <w:b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67E71">
        <w:rPr>
          <w:rFonts w:ascii="Times New Roman" w:hAnsi="Times New Roman" w:cs="Times New Roman"/>
          <w:b/>
          <w:sz w:val="96"/>
          <w:szCs w:val="9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PHYSIQUE en TS</w:t>
      </w:r>
    </w:p>
    <w:p w:rsidR="00A9546B" w:rsidRDefault="00A9546B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51850" w:rsidRPr="00351850" w:rsidRDefault="00351850" w:rsidP="00351850">
      <w:pPr>
        <w:rPr>
          <w:rFonts w:ascii="Times New Roman" w:hAnsi="Times New Roman" w:cs="Times New Roman"/>
          <w:b/>
          <w:sz w:val="36"/>
          <w:szCs w:val="36"/>
          <w:u w:val="single"/>
        </w:rPr>
        <w:sectPr w:rsidR="00351850" w:rsidRPr="00351850" w:rsidSect="00591EA7">
          <w:headerReference w:type="default" r:id="rId8"/>
          <w:footerReference w:type="default" r:id="rId9"/>
          <w:pgSz w:w="11906" w:h="16838"/>
          <w:pgMar w:top="682" w:right="566" w:bottom="567" w:left="567" w:header="284" w:footer="164" w:gutter="0"/>
          <w:cols w:space="708"/>
          <w:titlePg/>
          <w:docGrid w:linePitch="360"/>
        </w:sectPr>
      </w:pPr>
    </w:p>
    <w:sdt>
      <w:sdtPr>
        <w:rPr>
          <w:b/>
          <w:bCs/>
        </w:rPr>
        <w:id w:val="5381027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F916FD" w:rsidRPr="00EC1BCB" w:rsidRDefault="00F916FD" w:rsidP="00F916FD">
          <w:pPr>
            <w:pStyle w:val="Header"/>
            <w:jc w:val="center"/>
            <w:rPr>
              <w:b/>
              <w:sz w:val="32"/>
              <w:szCs w:val="32"/>
            </w:rPr>
          </w:pPr>
          <w:r w:rsidRPr="00EC1BCB">
            <w:rPr>
              <w:b/>
              <w:sz w:val="32"/>
              <w:szCs w:val="32"/>
            </w:rPr>
            <w:t>Sommaire</w:t>
          </w:r>
        </w:p>
        <w:p w:rsidR="009B1305" w:rsidRDefault="009B1305" w:rsidP="00A55526">
          <w:pPr>
            <w:pStyle w:val="TOCHeading"/>
            <w:numPr>
              <w:ilvl w:val="0"/>
              <w:numId w:val="0"/>
            </w:numPr>
            <w:spacing w:before="0"/>
            <w:jc w:val="center"/>
          </w:pPr>
        </w:p>
        <w:p w:rsidR="00FD60FC" w:rsidRDefault="004C6763">
          <w:pPr>
            <w:pStyle w:val="TOC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r w:rsidRPr="000F6EE9">
            <w:fldChar w:fldCharType="begin"/>
          </w:r>
          <w:r w:rsidR="009B1305" w:rsidRPr="000F6EE9">
            <w:instrText xml:space="preserve"> TOC \o "1-3" \h \z \u </w:instrText>
          </w:r>
          <w:r w:rsidRPr="000F6EE9">
            <w:fldChar w:fldCharType="separate"/>
          </w:r>
          <w:hyperlink w:anchor="_Toc414639348" w:history="1">
            <w:r w:rsidR="00FD60FC" w:rsidRPr="0077082E">
              <w:rPr>
                <w:rStyle w:val="Hyperlink"/>
              </w:rPr>
              <w:t>I.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</w:rPr>
              <w:t>Matériel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_Toc414639348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 w:rsidR="00183F53">
              <w:rPr>
                <w:webHidden/>
              </w:rPr>
              <w:t>1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49" w:history="1">
            <w:r w:rsidR="00FD60FC" w:rsidRPr="0077082E">
              <w:rPr>
                <w:rStyle w:val="Hyperlink"/>
                <w:u w:color="FF0000"/>
              </w:rPr>
              <w:t>A.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  <w:u w:color="FF0000"/>
              </w:rPr>
              <w:t>Oscilloscope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_Toc414639349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50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Présentation et procédure de mise en marche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_Toc414639350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51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Observation d’un signal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_Toc414639351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52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Caractéristiques du signal observé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_Toc414639352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OC1"/>
            <w:rPr>
              <w:rStyle w:val="Hyperlink"/>
            </w:rPr>
          </w:pPr>
        </w:p>
        <w:p w:rsidR="00FD60FC" w:rsidRDefault="00183F53">
          <w:pPr>
            <w:pStyle w:val="TOC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3" w:history="1">
            <w:r w:rsidR="00FD60FC" w:rsidRPr="0077082E">
              <w:rPr>
                <w:rStyle w:val="Hyperlink"/>
              </w:rPr>
              <w:t>II.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</w:rPr>
              <w:t>Logiciel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_Toc414639353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4" w:history="1">
            <w:r w:rsidR="00FD60FC" w:rsidRPr="0077082E">
              <w:rPr>
                <w:rStyle w:val="Hyperlink"/>
                <w:u w:color="FF0000"/>
              </w:rPr>
              <w:t>A.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  <w:u w:color="FF0000"/>
              </w:rPr>
              <w:t>Audacity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_Toc414639354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55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Présentation du logiciel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_Toc414639355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56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Diverses fonctionnalités du logiciel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_Toc414639356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FD60FC">
          <w:pPr>
            <w:pStyle w:val="TOC1"/>
            <w:rPr>
              <w:rStyle w:val="Hyperlink"/>
            </w:rPr>
          </w:pPr>
        </w:p>
        <w:p w:rsidR="00FD60FC" w:rsidRDefault="00183F53">
          <w:pPr>
            <w:pStyle w:val="TOC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7" w:history="1">
            <w:r w:rsidR="00FD60FC" w:rsidRPr="0077082E">
              <w:rPr>
                <w:rStyle w:val="Hyperlink"/>
              </w:rPr>
              <w:t>III.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</w:rPr>
              <w:t>Connaissances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_Toc414639357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8" w:history="1">
            <w:r w:rsidR="00FD60FC" w:rsidRPr="0077082E">
              <w:rPr>
                <w:rStyle w:val="Hyperlink"/>
                <w:u w:color="FF0000"/>
              </w:rPr>
              <w:t>A.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  <w:u w:color="FF0000"/>
                <w:lang w:eastAsia="fr-FR"/>
              </w:rPr>
              <w:t>Ondes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_Toc414639358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59" w:history="1">
            <w:r w:rsidR="00FD60FC" w:rsidRPr="0077082E">
              <w:rPr>
                <w:rStyle w:val="Hyperlink"/>
              </w:rPr>
              <w:t>B.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</w:rPr>
              <w:t>Laser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_Toc414639359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FD60FC">
          <w:pPr>
            <w:pStyle w:val="TOC1"/>
            <w:rPr>
              <w:rStyle w:val="Hyperlink"/>
            </w:rPr>
          </w:pPr>
        </w:p>
        <w:p w:rsidR="00FD60FC" w:rsidRDefault="00183F53">
          <w:pPr>
            <w:pStyle w:val="TOC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60" w:history="1">
            <w:r w:rsidR="00FD60FC" w:rsidRPr="0077082E">
              <w:rPr>
                <w:rStyle w:val="Hyperlink"/>
              </w:rPr>
              <w:t>IV.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</w:rPr>
              <w:t>Méthodes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_Toc414639360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61" w:history="1">
            <w:r w:rsidR="00FD60FC" w:rsidRPr="0077082E">
              <w:rPr>
                <w:rStyle w:val="Hyperlink"/>
              </w:rPr>
              <w:t>A.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  <w:u w:color="FF0000"/>
              </w:rPr>
              <w:t>Tracé d’un vecteur accélération</w:t>
            </w:r>
            <w:r w:rsidR="00FD60FC" w:rsidRPr="0077082E">
              <w:rPr>
                <w:rStyle w:val="Hyperlink"/>
              </w:rPr>
              <w:t xml:space="preserve"> </w:t>
            </w:r>
            <w:r w:rsidR="00FD60FC" w:rsidRPr="002A206C">
              <w:rPr>
                <w:position w:val="-6"/>
                <w:sz w:val="32"/>
                <w:szCs w:val="32"/>
              </w:rPr>
              <w:object w:dxaOrig="279" w:dyaOrig="5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75pt;height:29.25pt" o:ole="">
                  <v:imagedata r:id="rId10" o:title=""/>
                </v:shape>
                <o:OLEObject Type="Embed" ProgID="Equation.3" ShapeID="_x0000_i1025" DrawAspect="Content" ObjectID="_1492938845" r:id="rId11"/>
              </w:objec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_Toc414639361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62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  <w:lang w:eastAsia="fr-FR"/>
              </w:rPr>
              <w:t>1.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_Toc414639362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63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  <w:lang w:eastAsia="fr-FR"/>
              </w:rPr>
              <w:t>2.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 xml:space="preserve">Construction de </w:t>
            </w:r>
            <w:r w:rsidR="00FD60FC" w:rsidRPr="003C7A65">
              <w:rPr>
                <w:noProof/>
                <w:position w:val="-12"/>
              </w:rPr>
              <w:object w:dxaOrig="340" w:dyaOrig="499">
                <v:shape id="_x0000_i1026" type="#_x0000_t75" style="width:17.25pt;height:24.75pt" o:ole="">
                  <v:imagedata r:id="rId12" o:title=""/>
                </v:shape>
                <o:OLEObject Type="Embed" ProgID="Equation.3" ShapeID="_x0000_i1026" DrawAspect="Content" ObjectID="_1492938846" r:id="rId13"/>
              </w:object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 sur le point M</w:t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4</w:t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 xml:space="preserve"> :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_Toc414639363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64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  <w:lang w:eastAsia="fr-FR"/>
              </w:rPr>
              <w:t>3.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 xml:space="preserve">Construction de </w:t>
            </w:r>
            <w:r w:rsidR="00FD60FC" w:rsidRPr="003C7A65">
              <w:rPr>
                <w:noProof/>
                <w:position w:val="-12"/>
              </w:rPr>
              <w:object w:dxaOrig="320" w:dyaOrig="499">
                <v:shape id="_x0000_i1027" type="#_x0000_t75" style="width:17.25pt;height:24.75pt" o:ole="">
                  <v:imagedata r:id="rId14" o:title=""/>
                </v:shape>
                <o:OLEObject Type="Embed" ProgID="Equation.3" ShapeID="_x0000_i1027" DrawAspect="Content" ObjectID="_1492938847" r:id="rId15"/>
              </w:object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 sur le point M</w:t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  <w:vertAlign w:val="subscript"/>
              </w:rPr>
              <w:t>4</w:t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 xml:space="preserve"> :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_Toc414639364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65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  <w:lang w:eastAsia="fr-FR"/>
              </w:rPr>
              <w:t>4.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 xml:space="preserve">Le vecteur accélération </w:t>
            </w:r>
            <w:r w:rsidR="00FD60FC" w:rsidRPr="003C7A65">
              <w:rPr>
                <w:noProof/>
                <w:position w:val="-10"/>
              </w:rPr>
              <w:object w:dxaOrig="320" w:dyaOrig="499">
                <v:shape id="_x0000_i1028" type="#_x0000_t75" style="width:17.25pt;height:24.75pt" o:ole="">
                  <v:imagedata r:id="rId16" o:title=""/>
                </v:shape>
                <o:OLEObject Type="Embed" ProgID="Equation.3" ShapeID="_x0000_i1028" DrawAspect="Content" ObjectID="_1492938848" r:id="rId17"/>
              </w:object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 xml:space="preserve">se construit avec les vecteurs vitesses </w:t>
            </w:r>
            <w:r w:rsidR="00FD60FC" w:rsidRPr="003C7A65">
              <w:rPr>
                <w:noProof/>
                <w:position w:val="-12"/>
              </w:rPr>
              <w:object w:dxaOrig="340" w:dyaOrig="520">
                <v:shape id="_x0000_i1029" type="#_x0000_t75" style="width:17.25pt;height:24.75pt" o:ole="">
                  <v:imagedata r:id="rId18" o:title=""/>
                </v:shape>
                <o:OLEObject Type="Embed" ProgID="Equation.3" ShapeID="_x0000_i1029" DrawAspect="Content" ObjectID="_1492938849" r:id="rId19"/>
              </w:object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 xml:space="preserve"> et </w:t>
            </w:r>
            <w:r w:rsidR="00FD60FC" w:rsidRPr="003C7A65">
              <w:rPr>
                <w:noProof/>
                <w:position w:val="-12"/>
              </w:rPr>
              <w:object w:dxaOrig="340" w:dyaOrig="520">
                <v:shape id="_x0000_i1030" type="#_x0000_t75" style="width:17.25pt;height:24.75pt" o:ole="">
                  <v:imagedata r:id="rId20" o:title=""/>
                </v:shape>
                <o:OLEObject Type="Embed" ProgID="Equation.3" ShapeID="_x0000_i1030" DrawAspect="Content" ObjectID="_1492938850" r:id="rId21"/>
              </w:objec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_Toc414639365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66" w:history="1">
            <w:r w:rsidR="00FD60FC" w:rsidRPr="0077082E">
              <w:rPr>
                <w:rStyle w:val="Hyperlink"/>
              </w:rPr>
              <w:t>B.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  <w:u w:color="FF0000"/>
              </w:rPr>
              <w:t>Équations horaires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_Toc414639366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67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  <w:lang w:eastAsia="fr-FR"/>
              </w:rPr>
              <w:t>1.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_Toc414639367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68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  <w:lang w:eastAsia="fr-FR"/>
              </w:rPr>
              <w:t>2.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Equations horaires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_Toc414639368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69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  <w:lang w:eastAsia="fr-FR"/>
              </w:rPr>
              <w:t>3.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Equations de trajectoire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_Toc414639369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2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70" w:history="1">
            <w:r w:rsidR="00FD60FC" w:rsidRPr="0077082E">
              <w:rPr>
                <w:rStyle w:val="Hyperlink"/>
                <w:u w:color="FF0000"/>
              </w:rPr>
              <w:t>C.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  <w:u w:color="FF0000"/>
              </w:rPr>
              <w:t>Résolution d’un exercice de mécanique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_Toc414639370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FD60FC">
          <w:pPr>
            <w:rPr>
              <w:rStyle w:val="Hyperlink"/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>
            <w:rPr>
              <w:rStyle w:val="Hyperlink"/>
            </w:rPr>
            <w:br w:type="page"/>
          </w:r>
        </w:p>
        <w:p w:rsidR="00FD60FC" w:rsidRPr="00EC1BCB" w:rsidRDefault="00FD60FC" w:rsidP="00FD60FC">
          <w:pPr>
            <w:pStyle w:val="Header"/>
            <w:jc w:val="center"/>
            <w:rPr>
              <w:b/>
              <w:sz w:val="32"/>
              <w:szCs w:val="32"/>
            </w:rPr>
          </w:pPr>
          <w:r w:rsidRPr="00EC1BCB">
            <w:rPr>
              <w:b/>
              <w:sz w:val="32"/>
              <w:szCs w:val="32"/>
            </w:rPr>
            <w:lastRenderedPageBreak/>
            <w:t>Sommaire</w:t>
          </w:r>
        </w:p>
        <w:p w:rsidR="00FD60FC" w:rsidRDefault="00FD60FC">
          <w:pPr>
            <w:pStyle w:val="TOC1"/>
            <w:rPr>
              <w:rStyle w:val="Hyperlink"/>
            </w:rPr>
          </w:pPr>
        </w:p>
        <w:p w:rsidR="00FD60FC" w:rsidRDefault="00183F53">
          <w:pPr>
            <w:pStyle w:val="TOC1"/>
            <w:rPr>
              <w:rFonts w:asciiTheme="minorHAnsi" w:hAnsiTheme="minorHAnsi" w:cstheme="minorBidi"/>
              <w:sz w:val="22"/>
              <w:szCs w:val="22"/>
              <w:lang w:val="en-GB" w:eastAsia="zh-CN"/>
            </w:rPr>
          </w:pPr>
          <w:hyperlink w:anchor="_Toc414639371" w:history="1">
            <w:r w:rsidR="00FD60FC" w:rsidRPr="0077082E">
              <w:rPr>
                <w:rStyle w:val="Hyperlink"/>
              </w:rPr>
              <w:t>V.</w:t>
            </w:r>
            <w:r w:rsidR="00FD60FC">
              <w:rPr>
                <w:rFonts w:asciiTheme="minorHAnsi" w:hAnsiTheme="minorHAnsi" w:cstheme="minorBidi"/>
                <w:sz w:val="22"/>
                <w:szCs w:val="22"/>
                <w:lang w:val="en-GB" w:eastAsia="zh-CN"/>
              </w:rPr>
              <w:tab/>
            </w:r>
            <w:r w:rsidR="00FD60FC" w:rsidRPr="0077082E">
              <w:rPr>
                <w:rStyle w:val="Hyperlink"/>
              </w:rPr>
              <w:t>Formulaire de Physique</w:t>
            </w:r>
            <w:r w:rsidR="00FD60FC">
              <w:rPr>
                <w:webHidden/>
              </w:rPr>
              <w:tab/>
            </w:r>
            <w:r w:rsidR="00FD60FC">
              <w:rPr>
                <w:webHidden/>
              </w:rPr>
              <w:fldChar w:fldCharType="begin"/>
            </w:r>
            <w:r w:rsidR="00FD60FC">
              <w:rPr>
                <w:webHidden/>
              </w:rPr>
              <w:instrText xml:space="preserve"> PAGEREF _Toc414639371 \h </w:instrText>
            </w:r>
            <w:r w:rsidR="00FD60FC">
              <w:rPr>
                <w:webHidden/>
              </w:rPr>
            </w:r>
            <w:r w:rsidR="00FD60FC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FD60FC">
              <w:rPr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72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  <w:lang w:val="en-GB"/>
              </w:rPr>
              <w:t>1.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  <w:lang w:val="en-GB"/>
              </w:rPr>
              <w:t>Dynamique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_Toc414639372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73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Cinématique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_Toc414639373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74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Lois de Kepler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_Toc414639374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75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Lois de Newton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_Toc414639375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76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Relativité restreinte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_Toc414639376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77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Energie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_Toc414639377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78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Ondes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_Toc414639378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79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Electromagnétisme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_Toc414639379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80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Thermodynamique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_Toc414639380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81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Optique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_Toc414639381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82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Mathématique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_Toc414639382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FD60FC" w:rsidRDefault="00183F53">
          <w:pPr>
            <w:pStyle w:val="TOC3"/>
            <w:rPr>
              <w:rFonts w:eastAsiaTheme="minorEastAsia"/>
              <w:noProof/>
              <w:lang w:val="en-GB" w:eastAsia="zh-CN"/>
            </w:rPr>
          </w:pPr>
          <w:hyperlink w:anchor="_Toc414639383" w:history="1"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 w:rsidR="00FD60FC">
              <w:rPr>
                <w:rFonts w:eastAsiaTheme="minorEastAsia"/>
                <w:noProof/>
                <w:lang w:val="en-GB" w:eastAsia="zh-CN"/>
              </w:rPr>
              <w:tab/>
            </w:r>
            <w:r w:rsidR="00FD60FC" w:rsidRPr="0077082E">
              <w:rPr>
                <w:rStyle w:val="Hyperlink"/>
                <w:rFonts w:ascii="Times New Roman" w:hAnsi="Times New Roman" w:cs="Times New Roman"/>
                <w:noProof/>
              </w:rPr>
              <w:t>Conversion</w:t>
            </w:r>
            <w:r w:rsidR="00FD60FC">
              <w:rPr>
                <w:noProof/>
                <w:webHidden/>
              </w:rPr>
              <w:tab/>
            </w:r>
            <w:r w:rsidR="00FD60FC">
              <w:rPr>
                <w:noProof/>
                <w:webHidden/>
              </w:rPr>
              <w:fldChar w:fldCharType="begin"/>
            </w:r>
            <w:r w:rsidR="00FD60FC">
              <w:rPr>
                <w:noProof/>
                <w:webHidden/>
              </w:rPr>
              <w:instrText xml:space="preserve"> PAGEREF _Toc414639383 \h </w:instrText>
            </w:r>
            <w:r w:rsidR="00FD60FC">
              <w:rPr>
                <w:noProof/>
                <w:webHidden/>
              </w:rPr>
            </w:r>
            <w:r w:rsidR="00FD60F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FD60FC">
              <w:rPr>
                <w:noProof/>
                <w:webHidden/>
              </w:rPr>
              <w:fldChar w:fldCharType="end"/>
            </w:r>
          </w:hyperlink>
        </w:p>
        <w:p w:rsidR="009B1305" w:rsidRDefault="004C6763" w:rsidP="00A55526">
          <w:r w:rsidRPr="000F6EE9">
            <w:rPr>
              <w:rFonts w:ascii="Times New Roman" w:hAnsi="Times New Roman" w:cs="Times New Roman"/>
            </w:rPr>
            <w:fldChar w:fldCharType="end"/>
          </w:r>
        </w:p>
      </w:sdtContent>
    </w:sdt>
    <w:p w:rsidR="00265D5B" w:rsidRDefault="00265D5B"/>
    <w:p w:rsidR="000C0E04" w:rsidRDefault="000C0E04" w:rsidP="000C0E0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0C0E04" w:rsidRDefault="000C0E04" w:rsidP="000C0E0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A9546B" w:rsidRDefault="00A9546B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:rsidR="00A9546B" w:rsidRPr="00351850" w:rsidRDefault="00A9546B" w:rsidP="000C0E04">
      <w:p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  <w:sectPr w:rsidR="00A9546B" w:rsidRPr="00351850" w:rsidSect="00DB1F0F">
          <w:headerReference w:type="default" r:id="rId22"/>
          <w:footerReference w:type="even" r:id="rId23"/>
          <w:pgSz w:w="11906" w:h="16838"/>
          <w:pgMar w:top="682" w:right="566" w:bottom="567" w:left="567" w:header="284" w:footer="0" w:gutter="0"/>
          <w:pgNumType w:start="1"/>
          <w:cols w:space="708"/>
          <w:docGrid w:linePitch="360"/>
        </w:sectPr>
      </w:pPr>
    </w:p>
    <w:p w:rsidR="009731D8" w:rsidRPr="001C70F3" w:rsidRDefault="00265D5B" w:rsidP="001C70F3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0" w:name="_Toc414639348"/>
      <w:r w:rsidRPr="001C70F3">
        <w:rPr>
          <w:rFonts w:ascii="Times New Roman" w:hAnsi="Times New Roman" w:cs="Times New Roman"/>
          <w:color w:val="auto"/>
          <w:sz w:val="40"/>
          <w:szCs w:val="40"/>
        </w:rPr>
        <w:lastRenderedPageBreak/>
        <w:t>Matériel</w:t>
      </w:r>
      <w:bookmarkEnd w:id="0"/>
    </w:p>
    <w:p w:rsidR="00265D5B" w:rsidRPr="002A11CE" w:rsidRDefault="00D92247" w:rsidP="00D92247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1" w:name="_Toc414639349"/>
      <w:r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Oscilloscope</w:t>
      </w:r>
      <w:bookmarkEnd w:id="1"/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" w:name="_Toc414639350"/>
      <w:r w:rsidRPr="00D92247">
        <w:rPr>
          <w:rFonts w:ascii="Times New Roman" w:hAnsi="Times New Roman" w:cs="Times New Roman"/>
          <w:color w:val="auto"/>
          <w:sz w:val="28"/>
          <w:szCs w:val="28"/>
          <w:u w:val="single"/>
        </w:rPr>
        <w:t>Présentation et procédure de mise en marche</w:t>
      </w:r>
      <w:bookmarkEnd w:id="2"/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L’oscilloscope est un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appareil de mesure </w:t>
      </w:r>
      <w:r w:rsidRPr="00DC344E">
        <w:rPr>
          <w:rFonts w:ascii="Times New Roman" w:hAnsi="Times New Roman" w:cs="Times New Roman"/>
          <w:sz w:val="24"/>
          <w:szCs w:val="24"/>
        </w:rPr>
        <w:t>qui permet la visualisation de tensions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électriques en fonction du temps. Comme le voltmètre, il est toujours branché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dérivation aux bornes d’un dipôle.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inline distT="0" distB="0" distL="0" distR="0">
            <wp:extent cx="6381750" cy="3740157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587" cy="3740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247" w:rsidRPr="00137E10" w:rsidRDefault="00D92247" w:rsidP="00D92247">
      <w:pPr>
        <w:autoSpaceDE w:val="0"/>
        <w:autoSpaceDN w:val="0"/>
        <w:adjustRightInd w:val="0"/>
        <w:spacing w:after="0" w:line="240" w:lineRule="auto"/>
        <w:ind w:left="142"/>
        <w:rPr>
          <w:rFonts w:ascii="Times New Roman" w:hAnsi="Times New Roman" w:cs="Times New Roman"/>
          <w:sz w:val="16"/>
          <w:szCs w:val="16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Mettre sous tension </w:t>
      </w:r>
      <w:r w:rsidRPr="00DC344E">
        <w:rPr>
          <w:rFonts w:ascii="Times New Roman" w:hAnsi="Times New Roman" w:cs="Times New Roman"/>
          <w:sz w:val="24"/>
          <w:szCs w:val="24"/>
        </w:rPr>
        <w:t xml:space="preserve">et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utiliser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les boutons de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>luminosité</w:t>
      </w:r>
      <w:r w:rsidRPr="00DC344E">
        <w:rPr>
          <w:rFonts w:ascii="Times New Roman" w:hAnsi="Times New Roman" w:cs="Times New Roman"/>
          <w:sz w:val="24"/>
          <w:szCs w:val="24"/>
        </w:rPr>
        <w:t xml:space="preserve">, de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 xml:space="preserve">focalisation </w:t>
      </w:r>
      <w:r w:rsidRPr="00DC344E">
        <w:rPr>
          <w:rFonts w:ascii="Times New Roman" w:hAnsi="Times New Roman" w:cs="Times New Roman"/>
          <w:sz w:val="24"/>
          <w:szCs w:val="24"/>
        </w:rPr>
        <w:t>et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i/>
          <w:iCs/>
          <w:sz w:val="24"/>
          <w:szCs w:val="24"/>
        </w:rPr>
        <w:t>position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 </w:t>
      </w:r>
      <w:r w:rsidRPr="00DC344E">
        <w:rPr>
          <w:rFonts w:ascii="Times New Roman" w:hAnsi="Times New Roman" w:cs="Times New Roman"/>
          <w:sz w:val="24"/>
          <w:szCs w:val="24"/>
        </w:rPr>
        <w:t>afin d’obtenir à l’écran une trace horizontale fine, nette et centrée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verticalement.</w:t>
      </w:r>
    </w:p>
    <w:p w:rsidR="00D92247" w:rsidRP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" w:name="_Toc414639351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Observation d’un signal</w:t>
      </w:r>
      <w:bookmarkEnd w:id="3"/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Choisir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la ou les voies à visualiser (utiliser la voie </w:t>
      </w:r>
      <w:r>
        <w:rPr>
          <w:rFonts w:ascii="Times New Roman" w:hAnsi="Times New Roman" w:cs="Times New Roman"/>
          <w:b/>
          <w:sz w:val="24"/>
          <w:szCs w:val="24"/>
        </w:rPr>
        <w:t>CH</w:t>
      </w:r>
      <w:r w:rsidRPr="00DC344E">
        <w:rPr>
          <w:rFonts w:ascii="Times New Roman" w:hAnsi="Times New Roman" w:cs="Times New Roman"/>
          <w:b/>
          <w:sz w:val="24"/>
          <w:szCs w:val="24"/>
        </w:rPr>
        <w:t>1</w:t>
      </w:r>
      <w:r w:rsidRPr="00DC344E">
        <w:rPr>
          <w:rFonts w:ascii="Times New Roman" w:hAnsi="Times New Roman" w:cs="Times New Roman"/>
          <w:sz w:val="24"/>
          <w:szCs w:val="24"/>
        </w:rPr>
        <w:t xml:space="preserve"> si une seule tension est à visualiser).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Sélectionn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 ou les </w:t>
      </w:r>
      <w:r>
        <w:rPr>
          <w:rFonts w:ascii="Times New Roman" w:hAnsi="Times New Roman" w:cs="Times New Roman"/>
          <w:sz w:val="24"/>
          <w:szCs w:val="24"/>
        </w:rPr>
        <w:t>boutons</w:t>
      </w:r>
      <w:r w:rsidRPr="00DC344E">
        <w:rPr>
          <w:rFonts w:ascii="Times New Roman" w:hAnsi="Times New Roman" w:cs="Times New Roman"/>
          <w:sz w:val="24"/>
          <w:szCs w:val="24"/>
        </w:rPr>
        <w:t xml:space="preserve"> </w:t>
      </w:r>
      <w:r w:rsidRPr="000C56DF">
        <w:rPr>
          <w:rFonts w:ascii="Times New Roman" w:hAnsi="Times New Roman" w:cs="Times New Roman"/>
          <w:b/>
          <w:sz w:val="24"/>
          <w:szCs w:val="24"/>
        </w:rPr>
        <w:t>AC/DC</w:t>
      </w:r>
      <w:r>
        <w:rPr>
          <w:rFonts w:ascii="Times New Roman" w:hAnsi="Times New Roman" w:cs="Times New Roman"/>
          <w:sz w:val="24"/>
          <w:szCs w:val="24"/>
        </w:rPr>
        <w:t xml:space="preserve"> sur DC.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Relier </w:t>
      </w:r>
      <w:r w:rsidRPr="00DC344E">
        <w:rPr>
          <w:rFonts w:ascii="Times New Roman" w:hAnsi="Times New Roman" w:cs="Times New Roman"/>
          <w:sz w:val="24"/>
          <w:szCs w:val="24"/>
        </w:rPr>
        <w:t>l’oscilloscope au circuit afin de lui appliquer la ou les tensions à visualiser</w:t>
      </w:r>
      <w:r>
        <w:rPr>
          <w:rFonts w:ascii="Times New Roman" w:hAnsi="Times New Roman" w:cs="Times New Roman"/>
          <w:sz w:val="24"/>
          <w:szCs w:val="24"/>
        </w:rPr>
        <w:t xml:space="preserve"> (utiliser un adaptateur </w:t>
      </w:r>
      <w:r w:rsidRPr="000C56DF">
        <w:rPr>
          <w:rFonts w:ascii="Times New Roman" w:hAnsi="Times New Roman" w:cs="Times New Roman"/>
          <w:b/>
          <w:sz w:val="24"/>
          <w:szCs w:val="24"/>
        </w:rPr>
        <w:t>BNC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DC344E">
        <w:rPr>
          <w:rFonts w:ascii="Times New Roman" w:hAnsi="Times New Roman" w:cs="Times New Roman"/>
          <w:sz w:val="24"/>
          <w:szCs w:val="24"/>
        </w:rPr>
        <w:t>.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Régler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la sensibilité verticale </w:t>
      </w:r>
      <w:r w:rsidRPr="000C56DF">
        <w:rPr>
          <w:rFonts w:ascii="Times New Roman" w:hAnsi="Times New Roman" w:cs="Times New Roman"/>
          <w:b/>
          <w:sz w:val="24"/>
          <w:szCs w:val="24"/>
        </w:rPr>
        <w:t>VOLT/DIV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pour obtenir un déplacement maximal du spot.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b/>
          <w:bCs/>
          <w:sz w:val="24"/>
          <w:szCs w:val="24"/>
        </w:rPr>
        <w:t xml:space="preserve">Régler </w:t>
      </w:r>
      <w:r w:rsidRPr="00DC344E">
        <w:rPr>
          <w:rFonts w:ascii="Times New Roman" w:hAnsi="Times New Roman" w:cs="Times New Roman"/>
          <w:sz w:val="24"/>
          <w:szCs w:val="24"/>
        </w:rPr>
        <w:t xml:space="preserve">le balayage </w:t>
      </w:r>
      <w:r w:rsidRPr="000C56DF">
        <w:rPr>
          <w:rFonts w:ascii="Times New Roman" w:hAnsi="Times New Roman" w:cs="Times New Roman"/>
          <w:b/>
          <w:sz w:val="24"/>
          <w:szCs w:val="24"/>
        </w:rPr>
        <w:t>TIME/DIV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pour observer environ deux périodes à l’écran.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Sélectionner 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le bouton </w:t>
      </w:r>
      <w:r>
        <w:rPr>
          <w:rFonts w:ascii="Times New Roman" w:hAnsi="Times New Roman" w:cs="Times New Roman"/>
          <w:b/>
          <w:bCs/>
          <w:sz w:val="24"/>
          <w:szCs w:val="24"/>
        </w:rPr>
        <w:t>SOURCE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 sur </w:t>
      </w:r>
      <w:r>
        <w:rPr>
          <w:rFonts w:ascii="Times New Roman" w:hAnsi="Times New Roman" w:cs="Times New Roman"/>
          <w:b/>
          <w:bCs/>
          <w:sz w:val="24"/>
          <w:szCs w:val="24"/>
        </w:rPr>
        <w:t>CH1</w:t>
      </w:r>
      <w:r w:rsidRPr="00D0535E">
        <w:rPr>
          <w:rFonts w:ascii="Times New Roman" w:hAnsi="Times New Roman" w:cs="Times New Roman"/>
          <w:bCs/>
          <w:sz w:val="24"/>
          <w:szCs w:val="24"/>
        </w:rPr>
        <w:t xml:space="preserve"> ou </w:t>
      </w:r>
      <w:r>
        <w:rPr>
          <w:rFonts w:ascii="Times New Roman" w:hAnsi="Times New Roman" w:cs="Times New Roman"/>
          <w:b/>
          <w:bCs/>
          <w:sz w:val="24"/>
          <w:szCs w:val="24"/>
        </w:rPr>
        <w:t>CH2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Régler</w:t>
      </w:r>
      <w:r>
        <w:rPr>
          <w:rFonts w:ascii="Times New Roman" w:hAnsi="Times New Roman" w:cs="Times New Roman"/>
          <w:bCs/>
          <w:sz w:val="24"/>
          <w:szCs w:val="24"/>
        </w:rPr>
        <w:t xml:space="preserve"> la synchronisation </w:t>
      </w:r>
      <w:r w:rsidRPr="000066E2">
        <w:rPr>
          <w:rFonts w:ascii="Times New Roman" w:hAnsi="Times New Roman" w:cs="Times New Roman"/>
          <w:b/>
          <w:bCs/>
          <w:sz w:val="24"/>
          <w:szCs w:val="24"/>
        </w:rPr>
        <w:t>TRIG LEVEL</w:t>
      </w:r>
      <w:r>
        <w:rPr>
          <w:rFonts w:ascii="Times New Roman" w:hAnsi="Times New Roman" w:cs="Times New Roman"/>
          <w:bCs/>
          <w:sz w:val="24"/>
          <w:szCs w:val="24"/>
        </w:rPr>
        <w:t xml:space="preserve"> afin de stabiliser le signal si nécessaire.</w:t>
      </w:r>
    </w:p>
    <w:p w:rsidR="00D92247" w:rsidRP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16"/>
          <w:szCs w:val="16"/>
        </w:rPr>
      </w:pPr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4" w:name="_Toc414639352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Caractéristiques du signal observé</w:t>
      </w:r>
      <w:bookmarkEnd w:id="4"/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Un oscillogramme permet de </w:t>
      </w:r>
      <w:r w:rsidRPr="00DC344E">
        <w:rPr>
          <w:rFonts w:ascii="Times New Roman" w:hAnsi="Times New Roman" w:cs="Times New Roman"/>
          <w:b/>
          <w:bCs/>
          <w:sz w:val="24"/>
          <w:szCs w:val="24"/>
        </w:rPr>
        <w:t>déterminer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344E">
        <w:rPr>
          <w:rFonts w:ascii="Times New Roman" w:hAnsi="Times New Roman" w:cs="Times New Roman"/>
          <w:sz w:val="24"/>
          <w:szCs w:val="24"/>
        </w:rPr>
        <w:t>les caractéristiques suivantes du signal observé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:</w:t>
      </w:r>
    </w:p>
    <w:p w:rsidR="00D92247" w:rsidRPr="00DC344E" w:rsidRDefault="00D92247" w:rsidP="00D92247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– sa tension maximale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U</w:t>
      </w:r>
      <w:r w:rsidRPr="008F7FC3">
        <w:rPr>
          <w:rFonts w:ascii="Times New Roman" w:hAnsi="Times New Roman" w:cs="Times New Roman"/>
          <w:b/>
          <w:sz w:val="24"/>
          <w:szCs w:val="24"/>
          <w:vertAlign w:val="subscript"/>
        </w:rPr>
        <w:t>max</w:t>
      </w:r>
      <w:r w:rsidRPr="00DC344E">
        <w:rPr>
          <w:rFonts w:ascii="Times New Roman" w:hAnsi="Times New Roman" w:cs="Times New Roman"/>
          <w:sz w:val="24"/>
          <w:szCs w:val="24"/>
        </w:rPr>
        <w:t>, en volts (V)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DC344E">
        <w:rPr>
          <w:rFonts w:ascii="Times New Roman" w:hAnsi="Times New Roman" w:cs="Times New Roman"/>
          <w:sz w:val="24"/>
          <w:szCs w:val="24"/>
        </w:rPr>
        <w:t xml:space="preserve">– sa période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T</w:t>
      </w:r>
      <w:r w:rsidRPr="00DC344E">
        <w:rPr>
          <w:rFonts w:ascii="Times New Roman" w:hAnsi="Times New Roman" w:cs="Times New Roman"/>
          <w:sz w:val="24"/>
          <w:szCs w:val="24"/>
        </w:rPr>
        <w:t>, en secondes (s)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C344E">
        <w:rPr>
          <w:rFonts w:ascii="Times New Roman" w:hAnsi="Times New Roman" w:cs="Times New Roman"/>
          <w:sz w:val="24"/>
          <w:szCs w:val="24"/>
        </w:rPr>
        <w:t>;</w:t>
      </w:r>
      <w:r w:rsidR="00137E10">
        <w:rPr>
          <w:rFonts w:ascii="Times New Roman" w:hAnsi="Times New Roman" w:cs="Times New Roman"/>
          <w:sz w:val="24"/>
          <w:szCs w:val="24"/>
        </w:rPr>
        <w:t xml:space="preserve">  </w:t>
      </w:r>
      <w:r w:rsidRPr="00DC344E">
        <w:rPr>
          <w:rFonts w:ascii="Times New Roman" w:hAnsi="Times New Roman" w:cs="Times New Roman"/>
          <w:sz w:val="24"/>
          <w:szCs w:val="24"/>
        </w:rPr>
        <w:t xml:space="preserve">sa fréquence </w:t>
      </w:r>
      <w:r w:rsidRPr="008F7FC3">
        <w:rPr>
          <w:rFonts w:ascii="Times New Roman" w:hAnsi="Times New Roman" w:cs="Times New Roman"/>
          <w:b/>
          <w:i/>
          <w:iCs/>
          <w:sz w:val="24"/>
          <w:szCs w:val="24"/>
        </w:rPr>
        <w:t>f</w:t>
      </w:r>
      <w:r w:rsidRPr="00DC344E">
        <w:rPr>
          <w:rFonts w:ascii="Times New Roman" w:hAnsi="Times New Roman" w:cs="Times New Roman"/>
          <w:sz w:val="24"/>
          <w:szCs w:val="24"/>
        </w:rPr>
        <w:t>, en hertz (Hz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51542</wp:posOffset>
            </wp:positionH>
            <wp:positionV relativeFrom="paragraph">
              <wp:posOffset>32523</wp:posOffset>
            </wp:positionV>
            <wp:extent cx="663996" cy="661012"/>
            <wp:effectExtent l="19050" t="0" r="2754" b="0"/>
            <wp:wrapNone/>
            <wp:docPr id="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96" cy="66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659C7">
        <w:rPr>
          <w:rFonts w:ascii="Times New Roman" w:hAnsi="Times New Roman" w:cs="Times New Roman"/>
          <w:sz w:val="24"/>
          <w:szCs w:val="24"/>
        </w:rPr>
        <w:t xml:space="preserve">Détermination de la tension maximale </w:t>
      </w:r>
      <w:r w:rsidRPr="00E659C7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659C7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E659C7">
        <w:rPr>
          <w:rFonts w:ascii="Times New Roman" w:hAnsi="Times New Roman" w:cs="Times New Roman"/>
          <w:sz w:val="24"/>
          <w:szCs w:val="24"/>
        </w:rPr>
        <w:t>: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compter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le nombre de divisions verticales correspondant à la hauteur du « pic » : sur l’exemple ci-dessus 3 Div.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(divisions) </w:t>
      </w:r>
      <w:r w:rsidRPr="000066E2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lire </w:t>
      </w:r>
      <w:r w:rsidRPr="000066E2">
        <w:rPr>
          <w:rFonts w:ascii="Times New Roman" w:hAnsi="Times New Roman" w:cs="Times New Roman"/>
          <w:sz w:val="24"/>
          <w:szCs w:val="24"/>
        </w:rPr>
        <w:t>la sensibilité verticale : ci-</w:t>
      </w:r>
      <w:r>
        <w:rPr>
          <w:rFonts w:ascii="Times New Roman" w:hAnsi="Times New Roman" w:cs="Times New Roman"/>
          <w:sz w:val="24"/>
          <w:szCs w:val="24"/>
        </w:rPr>
        <w:t>dessus</w:t>
      </w:r>
      <w:r w:rsidRPr="000066E2">
        <w:rPr>
          <w:rFonts w:ascii="Times New Roman" w:hAnsi="Times New Roman" w:cs="Times New Roman"/>
          <w:sz w:val="24"/>
          <w:szCs w:val="24"/>
        </w:rPr>
        <w:t xml:space="preserve"> 5 V/Div. ;</w:t>
      </w:r>
    </w:p>
    <w:p w:rsidR="00D92247" w:rsidRPr="000066E2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calculer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la tension maximale :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D0535E">
        <w:rPr>
          <w:rFonts w:ascii="Times New Roman" w:hAnsi="Times New Roman" w:cs="Times New Roman"/>
          <w:sz w:val="24"/>
          <w:szCs w:val="24"/>
          <w:vertAlign w:val="subscript"/>
        </w:rPr>
        <w:t>max</w:t>
      </w:r>
      <w:r w:rsidRPr="000066E2">
        <w:rPr>
          <w:rFonts w:ascii="Times New Roman" w:hAnsi="Times New Roman" w:cs="Times New Roman"/>
          <w:sz w:val="24"/>
          <w:szCs w:val="24"/>
        </w:rPr>
        <w:t xml:space="preserve"> = 15 V (3 Div. × 5 V/Div.).</w:t>
      </w:r>
    </w:p>
    <w:p w:rsidR="00D92247" w:rsidRDefault="00D92247" w:rsidP="00D92247">
      <w:pPr>
        <w:pStyle w:val="ListParagraph"/>
        <w:autoSpaceDE w:val="0"/>
        <w:autoSpaceDN w:val="0"/>
        <w:adjustRightInd w:val="0"/>
        <w:spacing w:after="0" w:line="24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GB" w:eastAsia="zh-CN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51542</wp:posOffset>
            </wp:positionH>
            <wp:positionV relativeFrom="paragraph">
              <wp:posOffset>37572</wp:posOffset>
            </wp:positionV>
            <wp:extent cx="763147" cy="605928"/>
            <wp:effectExtent l="1905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147" cy="60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659C7">
        <w:rPr>
          <w:rFonts w:ascii="Times New Roman" w:hAnsi="Times New Roman" w:cs="Times New Roman"/>
          <w:sz w:val="24"/>
          <w:szCs w:val="24"/>
        </w:rPr>
        <w:t xml:space="preserve">Détermination de la période </w:t>
      </w:r>
      <w:r w:rsidRPr="00E659C7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r w:rsidRPr="00E659C7">
        <w:rPr>
          <w:rFonts w:ascii="Times New Roman" w:hAnsi="Times New Roman" w:cs="Times New Roman"/>
          <w:sz w:val="24"/>
          <w:szCs w:val="24"/>
        </w:rPr>
        <w:t>: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compter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le nombre de divisions horizontales correspondant à une période : sur l’exemple ci-dessus : 3,8 Div.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(divisions) </w:t>
      </w:r>
      <w:r w:rsidRPr="000066E2">
        <w:rPr>
          <w:rFonts w:ascii="Times New Roman" w:hAnsi="Times New Roman" w:cs="Times New Roman"/>
          <w:sz w:val="24"/>
          <w:szCs w:val="24"/>
        </w:rPr>
        <w:t>;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lire </w:t>
      </w:r>
      <w:r w:rsidRPr="000066E2">
        <w:rPr>
          <w:rFonts w:ascii="Times New Roman" w:hAnsi="Times New Roman" w:cs="Times New Roman"/>
          <w:sz w:val="24"/>
          <w:szCs w:val="24"/>
        </w:rPr>
        <w:t>la durée du balayage : ci-</w:t>
      </w:r>
      <w:r>
        <w:rPr>
          <w:rFonts w:ascii="Times New Roman" w:hAnsi="Times New Roman" w:cs="Times New Roman"/>
          <w:sz w:val="24"/>
          <w:szCs w:val="24"/>
        </w:rPr>
        <w:t>dessus</w:t>
      </w:r>
      <w:r w:rsidRPr="000066E2">
        <w:rPr>
          <w:rFonts w:ascii="Times New Roman" w:hAnsi="Times New Roman" w:cs="Times New Roman"/>
          <w:sz w:val="24"/>
          <w:szCs w:val="24"/>
        </w:rPr>
        <w:t xml:space="preserve"> 2 ms/Div. ;</w:t>
      </w:r>
    </w:p>
    <w:p w:rsidR="00D92247" w:rsidRDefault="00D92247" w:rsidP="0063474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1843" w:hanging="142"/>
        <w:rPr>
          <w:rFonts w:ascii="Times New Roman" w:hAnsi="Times New Roman" w:cs="Times New Roman"/>
          <w:sz w:val="24"/>
          <w:szCs w:val="24"/>
        </w:rPr>
      </w:pPr>
      <w:r w:rsidRPr="000066E2">
        <w:rPr>
          <w:rFonts w:ascii="Times New Roman" w:hAnsi="Times New Roman" w:cs="Times New Roman"/>
          <w:b/>
          <w:bCs/>
          <w:sz w:val="24"/>
          <w:szCs w:val="24"/>
        </w:rPr>
        <w:t xml:space="preserve">calculer </w:t>
      </w:r>
      <w:r w:rsidRPr="000066E2">
        <w:rPr>
          <w:rFonts w:ascii="Times New Roman" w:hAnsi="Times New Roman" w:cs="Times New Roman"/>
          <w:sz w:val="24"/>
          <w:szCs w:val="24"/>
        </w:rPr>
        <w:t xml:space="preserve">la période : </w:t>
      </w:r>
      <w:r w:rsidRPr="000066E2">
        <w:rPr>
          <w:rFonts w:ascii="Times New Roman" w:hAnsi="Times New Roman" w:cs="Times New Roman"/>
          <w:i/>
          <w:iCs/>
          <w:sz w:val="24"/>
          <w:szCs w:val="24"/>
        </w:rPr>
        <w:t xml:space="preserve">T </w:t>
      </w:r>
      <w:r w:rsidRPr="000066E2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7,6 ms (3,8 Div. × 2 ms/Div.)</w:t>
      </w:r>
    </w:p>
    <w:p w:rsidR="00874F53" w:rsidRPr="001C70F3" w:rsidRDefault="00D92247" w:rsidP="00874F53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5" w:name="_Toc414639353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Logiciel</w:t>
      </w:r>
      <w:bookmarkEnd w:id="5"/>
    </w:p>
    <w:p w:rsidR="00D92247" w:rsidRPr="002A11CE" w:rsidRDefault="00BC2CA8" w:rsidP="00D92247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6" w:name="_Toc414639354"/>
      <w:r w:rsidRPr="002A11CE">
        <w:rPr>
          <w:rFonts w:ascii="Times New Roman" w:hAnsi="Times New Roman" w:cs="Times New Roman"/>
          <w:noProof/>
          <w:color w:val="auto"/>
          <w:sz w:val="32"/>
          <w:szCs w:val="32"/>
          <w:u w:val="single" w:color="FF0000"/>
          <w:lang w:val="en-GB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5812790</wp:posOffset>
            </wp:positionH>
            <wp:positionV relativeFrom="paragraph">
              <wp:posOffset>67310</wp:posOffset>
            </wp:positionV>
            <wp:extent cx="921385" cy="694055"/>
            <wp:effectExtent l="19050" t="0" r="0" b="0"/>
            <wp:wrapSquare wrapText="bothSides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69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92247"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Audacity</w:t>
      </w:r>
      <w:bookmarkEnd w:id="6"/>
    </w:p>
    <w:p w:rsidR="00D92247" w:rsidRPr="00D92247" w:rsidRDefault="00D92247" w:rsidP="00D9224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7" w:name="_Toc414639355"/>
      <w:r w:rsidRPr="00D92247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Présentation </w:t>
      </w:r>
      <w:r w:rsidR="00BC2CA8">
        <w:rPr>
          <w:rFonts w:ascii="Times New Roman" w:hAnsi="Times New Roman" w:cs="Times New Roman"/>
          <w:color w:val="auto"/>
          <w:sz w:val="28"/>
          <w:szCs w:val="28"/>
          <w:u w:val="single"/>
        </w:rPr>
        <w:t>du logiciel</w:t>
      </w:r>
      <w:bookmarkEnd w:id="7"/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Audacity est un logiciel libre téléchargeable gratuitement sur internet.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Ce logiciel permet d’obtenir très rapidement et très facilement le spectre en fréquence d’un fichier audio.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340995</wp:posOffset>
                </wp:positionV>
                <wp:extent cx="1554480" cy="367665"/>
                <wp:effectExtent l="17145" t="17145" r="47625" b="100965"/>
                <wp:wrapNone/>
                <wp:docPr id="29" name="Auto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4480" cy="36766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19F0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13" o:spid="_x0000_s1026" type="#_x0000_t32" style="position:absolute;margin-left:30.8pt;margin-top:26.85pt;width:122.4pt;height:28.9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Audacity peut lire des fichiers .mp3 et .wav, il permet l’enregistrement d’un fichier audio en cliquant sur l’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icône</w:t>
      </w:r>
      <w:r w:rsidR="00D92247" w:rsidRPr="00007273">
        <w:rPr>
          <w:rFonts w:ascii="Times New Roman" w:hAnsi="Times New Roman" w:cs="Times New Roman"/>
          <w:sz w:val="24"/>
          <w:szCs w:val="24"/>
        </w:rPr>
        <w:t> :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74930</wp:posOffset>
            </wp:positionV>
            <wp:extent cx="6124575" cy="742950"/>
            <wp:effectExtent l="19050" t="0" r="9525" b="0"/>
            <wp:wrapNone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905" b="80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On peut également ouvrir un fichier </w:t>
      </w:r>
      <w:r>
        <w:rPr>
          <w:rFonts w:ascii="Times New Roman" w:hAnsi="Times New Roman" w:cs="Times New Roman"/>
          <w:sz w:val="24"/>
          <w:szCs w:val="24"/>
        </w:rPr>
        <w:t xml:space="preserve">audio préalablement enregistré </w:t>
      </w:r>
      <w:r w:rsidRPr="00007273">
        <w:rPr>
          <w:rFonts w:ascii="Times New Roman" w:hAnsi="Times New Roman" w:cs="Times New Roman"/>
          <w:sz w:val="24"/>
          <w:szCs w:val="24"/>
        </w:rPr>
        <w:t>: Fichier</w:t>
      </w:r>
      <w:r>
        <w:rPr>
          <w:rFonts w:ascii="Times New Roman" w:hAnsi="Times New Roman" w:cs="Times New Roman"/>
          <w:sz w:val="24"/>
          <w:szCs w:val="24"/>
        </w:rPr>
        <w:t>/Ouvrir (ou  Ctrl O</w:t>
      </w:r>
      <w:r w:rsidRPr="00007273">
        <w:rPr>
          <w:rFonts w:ascii="Times New Roman" w:hAnsi="Times New Roman" w:cs="Times New Roman"/>
          <w:sz w:val="24"/>
          <w:szCs w:val="24"/>
        </w:rPr>
        <w:t>)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158115</wp:posOffset>
                </wp:positionV>
                <wp:extent cx="2254250" cy="1562735"/>
                <wp:effectExtent l="71120" t="15240" r="17780" b="88900"/>
                <wp:wrapNone/>
                <wp:docPr id="24" name="Auto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54250" cy="156273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DEA5B" id="AutoShape 309" o:spid="_x0000_s1026" type="#_x0000_t32" style="position:absolute;margin-left:139.3pt;margin-top:12.45pt;width:177.5pt;height:123.05pt;flip:x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Le fichier ouvert apparaî</w:t>
      </w:r>
      <w:r w:rsidR="00D92247">
        <w:rPr>
          <w:rFonts w:ascii="Times New Roman" w:hAnsi="Times New Roman" w:cs="Times New Roman"/>
          <w:sz w:val="24"/>
          <w:szCs w:val="24"/>
        </w:rPr>
        <w:t xml:space="preserve">t sous la forme amplitude = </w:t>
      </w:r>
      <w:r w:rsidR="00D92247" w:rsidRPr="00007273">
        <w:rPr>
          <w:rFonts w:ascii="Times New Roman" w:hAnsi="Times New Roman" w:cs="Times New Roman"/>
          <w:i/>
          <w:sz w:val="24"/>
          <w:szCs w:val="24"/>
        </w:rPr>
        <w:t>f</w:t>
      </w:r>
      <w:r w:rsidR="00D92247">
        <w:rPr>
          <w:rFonts w:ascii="Times New Roman" w:hAnsi="Times New Roman" w:cs="Times New Roman"/>
          <w:sz w:val="24"/>
          <w:szCs w:val="24"/>
        </w:rPr>
        <w:t>(</w:t>
      </w:r>
      <w:r w:rsidR="00D92247" w:rsidRPr="00007273">
        <w:rPr>
          <w:rFonts w:ascii="Times New Roman" w:hAnsi="Times New Roman" w:cs="Times New Roman"/>
          <w:i/>
          <w:sz w:val="24"/>
          <w:szCs w:val="24"/>
        </w:rPr>
        <w:t>t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) , en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deux pistes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s’il s’agit d’un fichier stéréo…</w:t>
      </w: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1905</wp:posOffset>
                </wp:positionV>
                <wp:extent cx="2235200" cy="2332355"/>
                <wp:effectExtent l="80645" t="15240" r="17780" b="81280"/>
                <wp:wrapNone/>
                <wp:docPr id="22" name="Auto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35200" cy="233235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324E2" id="AutoShape 310" o:spid="_x0000_s1026" type="#_x0000_t32" style="position:absolute;margin-left:139.3pt;margin-top:.15pt;width:176pt;height:183.6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peu utile en ce qui concerne les Sciences Physiques.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71755</wp:posOffset>
            </wp:positionV>
            <wp:extent cx="5419725" cy="2343150"/>
            <wp:effectExtent l="19050" t="0" r="9525" b="0"/>
            <wp:wrapNone/>
            <wp:docPr id="2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905" b="39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986" w:rsidRPr="00007273" w:rsidRDefault="00C03986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C03986" w:rsidRDefault="00C03986" w:rsidP="00C03986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8" w:name="_Toc414639356"/>
      <w:r w:rsidRPr="00C03986">
        <w:rPr>
          <w:rFonts w:ascii="Times New Roman" w:hAnsi="Times New Roman" w:cs="Times New Roman"/>
          <w:color w:val="auto"/>
          <w:sz w:val="28"/>
          <w:szCs w:val="28"/>
          <w:u w:val="single"/>
        </w:rPr>
        <w:t>D</w:t>
      </w:r>
      <w:r w:rsidR="00D92247" w:rsidRPr="00C03986">
        <w:rPr>
          <w:rFonts w:ascii="Times New Roman" w:hAnsi="Times New Roman" w:cs="Times New Roman"/>
          <w:color w:val="auto"/>
          <w:sz w:val="28"/>
          <w:szCs w:val="28"/>
          <w:u w:val="single"/>
        </w:rPr>
        <w:t>iverses fonctionnalités du logiciel</w:t>
      </w:r>
      <w:bookmarkEnd w:id="8"/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L’outil </w:t>
      </w:r>
      <w:r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zoom</w:t>
      </w:r>
      <w:r w:rsidRPr="00007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07273">
        <w:rPr>
          <w:rFonts w:ascii="Times New Roman" w:hAnsi="Times New Roman" w:cs="Times New Roman"/>
          <w:sz w:val="24"/>
          <w:szCs w:val="24"/>
        </w:rPr>
        <w:t>permet de modifier l’échelle des temp</w:t>
      </w:r>
      <w:r>
        <w:rPr>
          <w:rFonts w:ascii="Times New Roman" w:hAnsi="Times New Roman" w:cs="Times New Roman"/>
          <w:sz w:val="24"/>
          <w:szCs w:val="24"/>
        </w:rPr>
        <w:t>s (axe des abscisses</w:t>
      </w:r>
      <w:r w:rsidRPr="00007273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D92247" w:rsidRPr="00007273" w:rsidRDefault="00067E71" w:rsidP="00D92247">
      <w:pPr>
        <w:spacing w:after="0" w:line="240" w:lineRule="auto"/>
        <w:ind w:left="311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-3810</wp:posOffset>
                </wp:positionV>
                <wp:extent cx="1509395" cy="692150"/>
                <wp:effectExtent l="20320" t="19050" r="51435" b="69850"/>
                <wp:wrapNone/>
                <wp:docPr id="21" name="Auto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9395" cy="6921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F1A98" id="AutoShape 312" o:spid="_x0000_s1026" type="#_x0000_t32" style="position:absolute;margin-left:55.05pt;margin-top:-.3pt;width:118.85pt;height:54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en + sans appui sur la touche </w:t>
      </w:r>
      <w:r w:rsidR="00D92247">
        <w:rPr>
          <w:rFonts w:ascii="Times New Roman" w:hAnsi="Times New Roman" w:cs="Times New Roman"/>
          <w:sz w:val="24"/>
          <w:szCs w:val="24"/>
        </w:rPr>
        <w:sym w:font="Symbol" w:char="F0DD"/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</w:t>
      </w:r>
    </w:p>
    <w:p w:rsidR="00D92247" w:rsidRPr="00007273" w:rsidRDefault="00D92247" w:rsidP="00D92247">
      <w:pPr>
        <w:spacing w:after="0" w:line="240" w:lineRule="auto"/>
        <w:ind w:left="3119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en – avec appui sur la touche </w:t>
      </w:r>
      <w:r>
        <w:rPr>
          <w:rFonts w:ascii="Times New Roman" w:hAnsi="Times New Roman" w:cs="Times New Roman"/>
          <w:sz w:val="24"/>
          <w:szCs w:val="24"/>
        </w:rPr>
        <w:sym w:font="Symbol" w:char="F0DF"/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132715</wp:posOffset>
            </wp:positionV>
            <wp:extent cx="5581650" cy="828675"/>
            <wp:effectExtent l="19050" t="0" r="0" b="0"/>
            <wp:wrapNone/>
            <wp:docPr id="3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3319" r="2956" b="78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Il est possible de dilater l’échelle verticale en plaçant la souris sur la </w:t>
      </w:r>
      <w:r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partie gauche de l’enregistrement</w:t>
      </w: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6350</wp:posOffset>
                </wp:positionV>
                <wp:extent cx="3088005" cy="677545"/>
                <wp:effectExtent l="35560" t="23495" r="19685" b="70485"/>
                <wp:wrapNone/>
                <wp:docPr id="19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88005" cy="67754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EE676" id="AutoShape 314" o:spid="_x0000_s1026" type="#_x0000_t32" style="position:absolute;margin-left:107.25pt;margin-top:.5pt;width:243.15pt;height:53.3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776605</wp:posOffset>
            </wp:positionH>
            <wp:positionV relativeFrom="paragraph">
              <wp:posOffset>134620</wp:posOffset>
            </wp:positionV>
            <wp:extent cx="4781550" cy="914400"/>
            <wp:effectExtent l="19050" t="0" r="0" b="0"/>
            <wp:wrapNone/>
            <wp:docPr id="3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19987" r="28134" b="6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142875</wp:posOffset>
                </wp:positionV>
                <wp:extent cx="405765" cy="488315"/>
                <wp:effectExtent l="20320" t="15875" r="69215" b="57785"/>
                <wp:wrapNone/>
                <wp:docPr id="16" name="Auto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5765" cy="48831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F9D53" id="AutoShape 311" o:spid="_x0000_s1026" type="#_x0000_t32" style="position:absolute;margin-left:145.05pt;margin-top:11.25pt;width:31.95pt;height:38.4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En cliquant sur l’outil de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sélection</w:t>
      </w:r>
      <w:r w:rsidR="00D92247" w:rsidRPr="00007273">
        <w:rPr>
          <w:rFonts w:ascii="Times New Roman" w:hAnsi="Times New Roman" w:cs="Times New Roman"/>
          <w:sz w:val="24"/>
          <w:szCs w:val="24"/>
        </w:rPr>
        <w:t>, il est possible de choisir une portion de l’enregistrement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127000</wp:posOffset>
            </wp:positionV>
            <wp:extent cx="5295900" cy="838200"/>
            <wp:effectExtent l="19050" t="0" r="0" b="0"/>
            <wp:wrapNone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13530" b="81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067E71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158750</wp:posOffset>
                </wp:positionV>
                <wp:extent cx="2552065" cy="1085850"/>
                <wp:effectExtent l="20320" t="20320" r="46990" b="74930"/>
                <wp:wrapNone/>
                <wp:docPr id="14" name="Auto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52065" cy="108585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86088" id="AutoShape 315" o:spid="_x0000_s1026" type="#_x0000_t32" style="position:absolute;margin-left:50.55pt;margin-top:12.5pt;width:200.95pt;height:85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" strokeweight="2.25pt">
                <v:stroke endarrow="block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1040130</wp:posOffset>
            </wp:positionH>
            <wp:positionV relativeFrom="paragraph">
              <wp:posOffset>101600</wp:posOffset>
            </wp:positionV>
            <wp:extent cx="4162425" cy="1847850"/>
            <wp:effectExtent l="19050" t="0" r="9525" b="0"/>
            <wp:wrapNone/>
            <wp:docPr id="4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222" r="39136" b="61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Comme ceci</w:t>
      </w:r>
      <w:r w:rsidR="00D92247" w:rsidRPr="00007273">
        <w:rPr>
          <w:rFonts w:ascii="Times New Roman" w:hAnsi="Times New Roman" w:cs="Times New Roman"/>
          <w:sz w:val="24"/>
          <w:szCs w:val="24"/>
        </w:rPr>
        <w:t> :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>Cette portion peut être traitée pour en obtenir le spectre en fréquence</w:t>
      </w:r>
      <w:r>
        <w:rPr>
          <w:rFonts w:ascii="Times New Roman" w:hAnsi="Times New Roman" w:cs="Times New Roman"/>
          <w:sz w:val="24"/>
          <w:szCs w:val="24"/>
        </w:rPr>
        <w:t xml:space="preserve"> : </w:t>
      </w:r>
      <w:r w:rsidRPr="00007273">
        <w:rPr>
          <w:rFonts w:ascii="Times New Roman" w:hAnsi="Times New Roman" w:cs="Times New Roman"/>
          <w:b/>
          <w:sz w:val="24"/>
          <w:szCs w:val="24"/>
        </w:rPr>
        <w:t>Analyse/Tracer le spectre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sz w:val="24"/>
          <w:szCs w:val="24"/>
        </w:rPr>
        <w:t xml:space="preserve">Le choix du nombre de points peut </w:t>
      </w:r>
      <w:r>
        <w:rPr>
          <w:rFonts w:ascii="Times New Roman" w:hAnsi="Times New Roman" w:cs="Times New Roman"/>
          <w:sz w:val="24"/>
          <w:szCs w:val="24"/>
        </w:rPr>
        <w:t>améliorer l’allure du spectre (</w:t>
      </w:r>
      <w:r w:rsidRPr="00D129A1">
        <w:rPr>
          <w:rFonts w:ascii="Times New Roman" w:hAnsi="Times New Roman" w:cs="Times New Roman"/>
          <w:b/>
          <w:sz w:val="24"/>
          <w:szCs w:val="24"/>
        </w:rPr>
        <w:t>4096</w:t>
      </w:r>
      <w:r>
        <w:rPr>
          <w:rFonts w:ascii="Times New Roman" w:hAnsi="Times New Roman" w:cs="Times New Roman"/>
          <w:sz w:val="24"/>
          <w:szCs w:val="24"/>
        </w:rPr>
        <w:t xml:space="preserve"> semble un bon compromis… !</w:t>
      </w:r>
      <w:r w:rsidRPr="00007273">
        <w:rPr>
          <w:rFonts w:ascii="Times New Roman" w:hAnsi="Times New Roman" w:cs="Times New Roman"/>
          <w:sz w:val="24"/>
          <w:szCs w:val="24"/>
        </w:rPr>
        <w:t>), les trois autres choix par défauts : spectre, Hamming window et fréquence linéaire conviennent pour la plupart des situations.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521460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2A005AE" wp14:editId="1006C5B2">
                <wp:simplePos x="0" y="0"/>
                <wp:positionH relativeFrom="column">
                  <wp:posOffset>2842894</wp:posOffset>
                </wp:positionH>
                <wp:positionV relativeFrom="paragraph">
                  <wp:posOffset>342900</wp:posOffset>
                </wp:positionV>
                <wp:extent cx="1600200" cy="4157889"/>
                <wp:effectExtent l="57150" t="19050" r="19050" b="52705"/>
                <wp:wrapNone/>
                <wp:docPr id="12" name="Auto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00200" cy="4157889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F1528" id="AutoShape 317" o:spid="_x0000_s1026" type="#_x0000_t32" style="position:absolute;margin-left:223.85pt;margin-top:27pt;width:126pt;height:327.4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" strokeweight="2.25pt">
                <v:stroke endarrow="classic" endarrowwidth="wide" endarrowlength="long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GB" w:eastAsia="zh-CN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0C4C423" wp14:editId="67A53EC4">
                <wp:simplePos x="0" y="0"/>
                <wp:positionH relativeFrom="column">
                  <wp:posOffset>3900985</wp:posOffset>
                </wp:positionH>
                <wp:positionV relativeFrom="paragraph">
                  <wp:posOffset>336369</wp:posOffset>
                </wp:positionV>
                <wp:extent cx="1136469" cy="2886528"/>
                <wp:effectExtent l="57150" t="19050" r="26035" b="47625"/>
                <wp:wrapNone/>
                <wp:docPr id="13" name="Auto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6469" cy="2886528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 type="stealth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FB113" id="AutoShape 316" o:spid="_x0000_s1026" type="#_x0000_t32" style="position:absolute;margin-left:307.15pt;margin-top:26.5pt;width:89.5pt;height:227.3pt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" strokeweight="2.25pt">
                <v:stroke endarrow="classic" endarrowwidth="wide" endarrowlength="long"/>
              </v:shape>
            </w:pict>
          </mc:Fallback>
        </mc:AlternateContent>
      </w:r>
      <w:r w:rsidR="00D92247" w:rsidRPr="00007273">
        <w:rPr>
          <w:rFonts w:ascii="Times New Roman" w:hAnsi="Times New Roman" w:cs="Times New Roman"/>
          <w:sz w:val="24"/>
          <w:szCs w:val="24"/>
        </w:rPr>
        <w:t>Le relevé des valeurs des fréquences des harmoniques s’effectue en déplaçant la flèche de la souris à proximité d’un pic, la valeur de la fréquence du pic est indiquée par «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 crête 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». </w:t>
      </w:r>
      <w:r w:rsidR="00D92247" w:rsidRPr="00007273">
        <w:rPr>
          <w:rFonts w:ascii="Times New Roman" w:hAnsi="Times New Roman" w:cs="Times New Roman"/>
          <w:b/>
          <w:bCs/>
          <w:sz w:val="24"/>
          <w:szCs w:val="24"/>
          <w:u w:val="single"/>
        </w:rPr>
        <w:t>Curseur</w:t>
      </w:r>
      <w:r w:rsidR="00D92247" w:rsidRPr="00007273">
        <w:rPr>
          <w:rFonts w:ascii="Times New Roman" w:hAnsi="Times New Roman" w:cs="Times New Roman"/>
          <w:sz w:val="24"/>
          <w:szCs w:val="24"/>
        </w:rPr>
        <w:t xml:space="preserve"> ( souris)</w:t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7273">
        <w:rPr>
          <w:rFonts w:ascii="Times New Roman" w:hAnsi="Times New Roman" w:cs="Times New Roman"/>
          <w:noProof/>
          <w:sz w:val="24"/>
          <w:szCs w:val="24"/>
          <w:lang w:val="en-GB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635</wp:posOffset>
            </wp:positionV>
            <wp:extent cx="4914900" cy="4572000"/>
            <wp:effectExtent l="19050" t="0" r="0" b="0"/>
            <wp:wrapNone/>
            <wp:docPr id="4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2047" r="60167" b="6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Pr="00007273" w:rsidRDefault="00D92247" w:rsidP="00D922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92247" w:rsidRDefault="00D92247" w:rsidP="00D922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92247" w:rsidSect="00137E10">
          <w:headerReference w:type="even" r:id="rId33"/>
          <w:headerReference w:type="default" r:id="rId34"/>
          <w:footerReference w:type="even" r:id="rId35"/>
          <w:footerReference w:type="default" r:id="rId36"/>
          <w:pgSz w:w="11906" w:h="16838"/>
          <w:pgMar w:top="709" w:right="566" w:bottom="567" w:left="851" w:header="284" w:footer="262" w:gutter="0"/>
          <w:pgNumType w:start="1"/>
          <w:cols w:space="708"/>
          <w:docGrid w:linePitch="360"/>
        </w:sectPr>
      </w:pPr>
    </w:p>
    <w:p w:rsidR="007A3795" w:rsidRPr="001C70F3" w:rsidRDefault="00C03986" w:rsidP="007A3795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9" w:name="_Toc414639357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Connaissances</w:t>
      </w:r>
      <w:bookmarkEnd w:id="9"/>
    </w:p>
    <w:p w:rsidR="004639B8" w:rsidRPr="002A11CE" w:rsidRDefault="00C03986" w:rsidP="00F27CD2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10" w:name="_Toc414639358"/>
      <w:r w:rsidRPr="002A11CE">
        <w:rPr>
          <w:rFonts w:ascii="Times New Roman" w:hAnsi="Times New Roman" w:cs="Times New Roman"/>
          <w:color w:val="auto"/>
          <w:sz w:val="32"/>
          <w:szCs w:val="32"/>
          <w:u w:val="single" w:color="FF0000"/>
          <w:lang w:eastAsia="fr-FR"/>
        </w:rPr>
        <w:t>Ondes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79"/>
      </w:tblGrid>
      <w:tr w:rsidR="00C03986" w:rsidTr="008C1E72">
        <w:tc>
          <w:tcPr>
            <w:tcW w:w="10705" w:type="dxa"/>
          </w:tcPr>
          <w:p w:rsidR="00C03986" w:rsidRP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Spectre électromagnétique :</w:t>
            </w:r>
          </w:p>
          <w:p w:rsid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0"/>
                <w:szCs w:val="20"/>
                <w:lang w:val="en-GB" w:eastAsia="zh-CN"/>
              </w:rPr>
              <w:drawing>
                <wp:inline distT="0" distB="0" distL="0" distR="0" wp14:anchorId="487993CC" wp14:editId="7B27D677">
                  <wp:extent cx="6666563" cy="3106790"/>
                  <wp:effectExtent l="19050" t="0" r="937" b="0"/>
                  <wp:docPr id="17" name="il_fi" descr="http://sanscontact.files.wordpress.com/2010/08/spectre-electromagnetique-c-in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sanscontact.files.wordpress.com/2010/08/spectre-electromagnetique-c-in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5853" cy="3106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986" w:rsidTr="008C1E72">
        <w:tc>
          <w:tcPr>
            <w:tcW w:w="10705" w:type="dxa"/>
          </w:tcPr>
          <w:p w:rsidR="00C03986" w:rsidRPr="00C03986" w:rsidRDefault="00C03986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2336" behindDoc="0" locked="0" layoutInCell="1" allowOverlap="1" wp14:anchorId="425B9FDF" wp14:editId="5011059A">
                  <wp:simplePos x="0" y="0"/>
                  <wp:positionH relativeFrom="column">
                    <wp:posOffset>1186815</wp:posOffset>
                  </wp:positionH>
                  <wp:positionV relativeFrom="paragraph">
                    <wp:posOffset>20320</wp:posOffset>
                  </wp:positionV>
                  <wp:extent cx="4508500" cy="1303020"/>
                  <wp:effectExtent l="0" t="0" r="0" b="0"/>
                  <wp:wrapSquare wrapText="bothSides"/>
                  <wp:docPr id="18" name="il_fi" descr="http://www.archipel-des-sciences.org/IMG/gif/spectre_visib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l_fi" descr="http://www.archipel-des-sciences.org/IMG/gif/spectre_visib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1303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Spectre visible :</w:t>
            </w:r>
          </w:p>
          <w:p w:rsidR="00C03986" w:rsidRDefault="00C03986" w:rsidP="00C03986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12CD" w:rsidTr="008C1E72">
        <w:tc>
          <w:tcPr>
            <w:tcW w:w="10705" w:type="dxa"/>
          </w:tcPr>
          <w:p w:rsidR="008312CD" w:rsidRDefault="008312CD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</w:pPr>
            <w:r>
              <w:rPr>
                <w:noProof/>
                <w:lang w:val="en-GB" w:eastAsia="zh-CN"/>
              </w:rPr>
              <w:drawing>
                <wp:anchor distT="0" distB="0" distL="114300" distR="114300" simplePos="0" relativeHeight="251648000" behindDoc="0" locked="0" layoutInCell="1" allowOverlap="1" wp14:anchorId="3810CBBF" wp14:editId="7765405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65405</wp:posOffset>
                  </wp:positionV>
                  <wp:extent cx="3575050" cy="1102360"/>
                  <wp:effectExtent l="0" t="0" r="0" b="0"/>
                  <wp:wrapSquare wrapText="bothSides"/>
                  <wp:docPr id="8" name="irc_mi" descr="http://www.sonorisation-spectacle.org/publicmedia/formatted/177/88/fr/bande_audible_homme;h=130,w=42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sonorisation-spectacle.org/publicmedia/formatted/177/88/fr/bande_audible_homme;h=130,w=42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050" cy="110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Spectre sonore : </w:t>
            </w:r>
          </w:p>
        </w:tc>
      </w:tr>
      <w:tr w:rsidR="008312CD" w:rsidTr="008C1E72">
        <w:tc>
          <w:tcPr>
            <w:tcW w:w="10705" w:type="dxa"/>
          </w:tcPr>
          <w:p w:rsidR="008312CD" w:rsidRPr="00A17E60" w:rsidRDefault="008312CD" w:rsidP="00C0398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</w:pP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50048" behindDoc="0" locked="0" layoutInCell="1" allowOverlap="1" wp14:anchorId="02614CC7" wp14:editId="69CB30C1">
                  <wp:simplePos x="0" y="0"/>
                  <wp:positionH relativeFrom="column">
                    <wp:posOffset>1929130</wp:posOffset>
                  </wp:positionH>
                  <wp:positionV relativeFrom="paragraph">
                    <wp:posOffset>37465</wp:posOffset>
                  </wp:positionV>
                  <wp:extent cx="4653280" cy="3467100"/>
                  <wp:effectExtent l="0" t="0" r="0" b="0"/>
                  <wp:wrapSquare wrapText="bothSides"/>
                  <wp:docPr id="10" name="irc_mi" descr="http://www.climamaison.com/isolation-thermique-maison/images/articles/799/echelle_bruit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climamaison.com/isolation-thermique-maison/images/articles/799/echelle_bruit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280" cy="346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Niveau </w:t>
            </w:r>
            <w:r w:rsid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 xml:space="preserve">d’intensité </w:t>
            </w:r>
            <w:r w:rsidRPr="00A17E60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t>sonore</w:t>
            </w:r>
          </w:p>
        </w:tc>
      </w:tr>
    </w:tbl>
    <w:p w:rsidR="0009267D" w:rsidRPr="0009267D" w:rsidRDefault="0009267D" w:rsidP="0009267D">
      <w:pPr>
        <w:pStyle w:val="Heading2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1" w:name="_Toc414639359"/>
      <w:r w:rsidRPr="0009267D">
        <w:rPr>
          <w:rFonts w:ascii="Times New Roman" w:hAnsi="Times New Roman" w:cs="Times New Roman"/>
          <w:color w:val="auto"/>
          <w:sz w:val="32"/>
          <w:szCs w:val="32"/>
          <w:u w:val="single"/>
        </w:rPr>
        <w:lastRenderedPageBreak/>
        <w:t>Laser</w:t>
      </w:r>
      <w:bookmarkEnd w:id="11"/>
    </w:p>
    <w:p w:rsidR="0009267D" w:rsidRPr="00265B45" w:rsidRDefault="0009267D" w:rsidP="0009267D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00CCC176" wp14:editId="4A266B30">
            <wp:extent cx="5280919" cy="3673595"/>
            <wp:effectExtent l="19050" t="0" r="0" b="0"/>
            <wp:docPr id="597" name="Image 597" descr="\\Hobbes\USERS\okugler\My Documents\Enseignement\0-Terminale S\TS-Cours\TS-14 - Transferts d’énergie à l'échelle microscopique\Illustrations\Image-_ruby-laser_fin-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\\Hobbes\USERS\okugler\My Documents\Enseignement\0-Terminale S\TS-Cours\TS-14 - Transferts d’énergie à l'échelle microscopique\Illustrations\Image-_ruby-laser_fin-24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71" cy="367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GB" w:eastAsia="zh-CN"/>
        </w:rPr>
        <w:drawing>
          <wp:inline distT="0" distB="0" distL="0" distR="0" wp14:anchorId="3EEAE76E" wp14:editId="54BD47D8">
            <wp:extent cx="4483100" cy="2139315"/>
            <wp:effectExtent l="19050" t="0" r="0" b="0"/>
            <wp:docPr id="818" name="Image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7"/>
        <w:gridCol w:w="5232"/>
      </w:tblGrid>
      <w:tr w:rsidR="0009267D" w:rsidTr="0009267D">
        <w:tc>
          <w:tcPr>
            <w:tcW w:w="5352" w:type="dxa"/>
            <w:vAlign w:val="center"/>
          </w:tcPr>
          <w:p w:rsidR="0009267D" w:rsidRPr="00C03986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Longueur de la cavité résonante :  </w:t>
            </w:r>
            <w:r w:rsidRPr="0096689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  <w:r w:rsidRPr="00966899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L</w:t>
            </w:r>
            <w:r w:rsidRPr="0096689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966899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k.</w:t>
            </w:r>
            <w:r w:rsidRPr="00966899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</w:p>
        </w:tc>
        <w:tc>
          <w:tcPr>
            <w:tcW w:w="5353" w:type="dxa"/>
            <w:vAlign w:val="center"/>
          </w:tcPr>
          <w:p w:rsidR="0009267D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2441">
              <w:rPr>
                <w:rFonts w:ascii="Symbol" w:hAnsi="Symbol" w:cs="Times New Roman"/>
                <w:color w:val="000000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longueur d’onde de la lumière laser (m)</w:t>
            </w:r>
          </w:p>
          <w:p w:rsidR="0009267D" w:rsidRPr="00C03986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 </w:t>
            </w:r>
            <w:r w:rsidRPr="00BD3E8A">
              <w:rPr>
                <w:sz w:val="24"/>
                <w:szCs w:val="24"/>
              </w:rPr>
              <w:sym w:font="Symbol" w:char="F0CE"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object w:dxaOrig="315" w:dyaOrig="240">
                <v:shape id="_x0000_i1031" type="#_x0000_t75" style="width:17.25pt;height:12pt" o:ole="">
                  <v:imagedata r:id="rId43" o:title=""/>
                </v:shape>
                <o:OLEObject Type="Embed" ProgID="PBrush" ShapeID="_x0000_i1031" DrawAspect="Content" ObjectID="_1492938851" r:id="rId44"/>
              </w:object>
            </w:r>
          </w:p>
        </w:tc>
      </w:tr>
      <w:tr w:rsidR="0009267D" w:rsidTr="0009267D">
        <w:tc>
          <w:tcPr>
            <w:tcW w:w="10705" w:type="dxa"/>
            <w:gridSpan w:val="2"/>
          </w:tcPr>
          <w:p w:rsidR="0009267D" w:rsidRPr="00C03986" w:rsidRDefault="0009267D" w:rsidP="000926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03986">
              <w:rPr>
                <w:rFonts w:ascii="Times New Roman" w:hAnsi="Times New Roman" w:cs="Times New Roman"/>
                <w:sz w:val="24"/>
                <w:szCs w:val="24"/>
              </w:rPr>
              <w:t>Emission stimulée :</w:t>
            </w:r>
          </w:p>
          <w:p w:rsidR="0009267D" w:rsidRDefault="0009267D" w:rsidP="0009267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8480" behindDoc="0" locked="0" layoutInCell="1" allowOverlap="1" wp14:anchorId="7C79FDFC" wp14:editId="6F11A88D">
                  <wp:simplePos x="0" y="0"/>
                  <wp:positionH relativeFrom="column">
                    <wp:posOffset>1609090</wp:posOffset>
                  </wp:positionH>
                  <wp:positionV relativeFrom="paragraph">
                    <wp:posOffset>-175895</wp:posOffset>
                  </wp:positionV>
                  <wp:extent cx="2138045" cy="1562100"/>
                  <wp:effectExtent l="19050" t="0" r="0" b="0"/>
                  <wp:wrapSquare wrapText="bothSides"/>
                  <wp:docPr id="4" name="Picture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045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anchor distT="0" distB="0" distL="114300" distR="114300" simplePos="0" relativeHeight="251665408" behindDoc="0" locked="0" layoutInCell="1" allowOverlap="1" wp14:anchorId="137C1ABE" wp14:editId="1B1AA5B2">
                  <wp:simplePos x="0" y="0"/>
                  <wp:positionH relativeFrom="column">
                    <wp:posOffset>4310380</wp:posOffset>
                  </wp:positionH>
                  <wp:positionV relativeFrom="paragraph">
                    <wp:posOffset>-1905</wp:posOffset>
                  </wp:positionV>
                  <wp:extent cx="1305560" cy="1205865"/>
                  <wp:effectExtent l="19050" t="0" r="8890" b="0"/>
                  <wp:wrapSquare wrapText="bothSides"/>
                  <wp:docPr id="2" name="Picture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5560" cy="1205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9267D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09267D" w:rsidRPr="00265B45" w:rsidRDefault="0009267D" w:rsidP="0009267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09267D" w:rsidRPr="00265B45" w:rsidSect="005D562B">
          <w:footerReference w:type="even" r:id="rId47"/>
          <w:headerReference w:type="first" r:id="rId48"/>
          <w:footerReference w:type="first" r:id="rId49"/>
          <w:pgSz w:w="11906" w:h="16838"/>
          <w:pgMar w:top="682" w:right="566" w:bottom="567" w:left="851" w:header="284" w:footer="310" w:gutter="0"/>
          <w:cols w:space="708"/>
          <w:titlePg/>
          <w:docGrid w:linePitch="360"/>
        </w:sectPr>
      </w:pPr>
    </w:p>
    <w:p w:rsidR="00DE6694" w:rsidRPr="001C70F3" w:rsidRDefault="002A206C" w:rsidP="00DE6694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2" w:name="_Toc414639360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>Méthodes</w:t>
      </w:r>
      <w:bookmarkEnd w:id="12"/>
    </w:p>
    <w:p w:rsidR="002A206C" w:rsidRPr="002A206C" w:rsidRDefault="002A206C" w:rsidP="002A206C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3" w:name="_Toc414639361"/>
      <w:r w:rsidRPr="00F27CD2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t>Tracé d’un vecteur accélération</w:t>
      </w:r>
      <w:r w:rsidRPr="002A206C">
        <w:rPr>
          <w:rFonts w:ascii="Times New Roman" w:hAnsi="Times New Roman" w:cs="Times New Roman"/>
          <w:sz w:val="32"/>
          <w:szCs w:val="32"/>
        </w:rPr>
        <w:t xml:space="preserve"> </w:t>
      </w:r>
      <w:bookmarkEnd w:id="13"/>
      <w:r w:rsidRPr="002A206C">
        <w:rPr>
          <w:position w:val="-6"/>
          <w:sz w:val="32"/>
          <w:szCs w:val="32"/>
        </w:rPr>
        <w:object w:dxaOrig="279" w:dyaOrig="560">
          <v:shape id="_x0000_i1032" type="#_x0000_t75" style="width:12.75pt;height:29.25pt" o:ole="">
            <v:imagedata r:id="rId10" o:title=""/>
          </v:shape>
          <o:OLEObject Type="Embed" ProgID="Equation.3" ShapeID="_x0000_i1032" DrawAspect="Content" ObjectID="_1492938852" r:id="rId50"/>
        </w:object>
      </w:r>
    </w:p>
    <w:p w:rsidR="002A206C" w:rsidRPr="002A206C" w:rsidRDefault="002A206C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4" w:name="_Toc414639362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Introduction</w:t>
      </w:r>
      <w:bookmarkEnd w:id="14"/>
    </w:p>
    <w:p w:rsidR="002A206C" w:rsidRPr="00157F33" w:rsidRDefault="00183F53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object w:dxaOrig="1440" w:dyaOrig="1440">
          <v:shape id="_x0000_s1347" type="#_x0000_t75" style="position:absolute;margin-left:360.45pt;margin-top:6.25pt;width:210.6pt;height:120.8pt;z-index:251878400;mso-wrap-distance-left:7.1pt;mso-wrap-distance-top:0;mso-wrap-distance-right:7.1pt;mso-wrap-distance-bottom:0;mso-position-horizontal-relative:page;mso-position-vertical-relative:text" o:allowincell="f" stroked="t" strokecolor="black [3213]" strokeweight=".5pt">
            <v:imagedata r:id="rId51" o:title=""/>
            <w10:wrap type="square" anchorx="page"/>
          </v:shape>
          <o:OLEObject Type="Embed" ProgID="PBrush" ShapeID="_x0000_s1347" DrawAspect="Content" ObjectID="_1492939044" r:id="rId52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L’enregistrement présente la trajectoire du centre d’inertie G d’un système sous forme de points régulièrement espacés dans le temps. La durée entre 2 points consécutifs est notée </w:t>
      </w:r>
      <w:r w:rsidR="002A206C" w:rsidRPr="00157F33">
        <w:rPr>
          <w:rFonts w:ascii="Symbol" w:hAnsi="Symbol" w:cs="Times New Roman"/>
          <w:b/>
          <w:bCs/>
          <w:sz w:val="24"/>
          <w:szCs w:val="24"/>
        </w:rPr>
        <w:t>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et est constante.</w:t>
      </w:r>
    </w:p>
    <w:p w:rsidR="002A206C" w:rsidRPr="00157F33" w:rsidRDefault="002A206C" w:rsidP="00634744">
      <w:pPr>
        <w:numPr>
          <w:ilvl w:val="0"/>
          <w:numId w:val="3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Numéroter d’abord les points dans le sens du mouvement.</w:t>
      </w:r>
    </w:p>
    <w:p w:rsidR="002A206C" w:rsidRDefault="002A206C" w:rsidP="002A206C">
      <w:pPr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Pour simplifier l’explication, no</w:t>
      </w:r>
      <w:r>
        <w:rPr>
          <w:rFonts w:ascii="Times New Roman" w:hAnsi="Times New Roman" w:cs="Times New Roman"/>
          <w:sz w:val="24"/>
          <w:szCs w:val="24"/>
        </w:rPr>
        <w:t xml:space="preserve">us allons prendre un exemple et </w:t>
      </w:r>
      <w:r w:rsidRPr="00157F33">
        <w:rPr>
          <w:rFonts w:ascii="Times New Roman" w:hAnsi="Times New Roman" w:cs="Times New Roman"/>
          <w:sz w:val="24"/>
          <w:szCs w:val="24"/>
        </w:rPr>
        <w:t xml:space="preserve">tracer le vecteur accélération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34" type="#_x0000_t75" style="width:13.5pt;height:24.75pt" o:ole="">
            <v:imagedata r:id="rId53" o:title=""/>
          </v:shape>
          <o:OLEObject Type="Embed" ProgID="Equation.3" ShapeID="_x0000_i1034" DrawAspect="Content" ObjectID="_1492938853" r:id="rId54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au point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Pour cela, il nous faut auparavant tracer les vecteurs vitesse des points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5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206C" w:rsidRPr="002A206C" w:rsidRDefault="002A206C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5" w:name="_Toc414639363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Construction de </w:t>
      </w:r>
      <w:r w:rsidRPr="003C7A65">
        <w:rPr>
          <w:color w:val="auto"/>
          <w:position w:val="-12"/>
        </w:rPr>
        <w:object w:dxaOrig="340" w:dyaOrig="499">
          <v:shape id="_x0000_i1035" type="#_x0000_t75" style="width:17.25pt;height:24.75pt" o:ole="">
            <v:imagedata r:id="rId12" o:title=""/>
          </v:shape>
          <o:OLEObject Type="Embed" ProgID="Equation.3" ShapeID="_x0000_i1035" DrawAspect="Content" ObjectID="_1492938854" r:id="rId55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 sur le point M</w: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  <w:vertAlign w:val="subscript"/>
        </w:rPr>
        <w:t>4</w: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:</w:t>
      </w:r>
      <w:bookmarkEnd w:id="15"/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Mesurer les distances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(à la règle) puis convertir en m en respectant l’échelle des distances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>mesure(M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) = 0,95 cm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 xml:space="preserve">et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mesure(M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) = 0,95 cm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>avec l’échelle 1/4 :</w:t>
      </w:r>
      <w:r w:rsidRPr="00157F33">
        <w:rPr>
          <w:rFonts w:ascii="Times New Roman" w:hAnsi="Times New Roman" w:cs="Times New Roman"/>
          <w:sz w:val="24"/>
          <w:szCs w:val="24"/>
        </w:rPr>
        <w:tab/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0,95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 xml:space="preserve"> 4 = 3,8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m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 xml:space="preserve">et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3,8</w:t>
      </w:r>
      <w:r w:rsidRPr="00157F33">
        <w:rPr>
          <w:rFonts w:ascii="Times New Roman" w:hAnsi="Times New Roman" w:cs="Times New Roman"/>
          <w:sz w:val="24"/>
          <w:szCs w:val="24"/>
        </w:rPr>
        <w:sym w:font="Symbol" w:char="F0B4"/>
      </w:r>
      <w:r w:rsidRPr="00157F33">
        <w:rPr>
          <w:rFonts w:ascii="Times New Roman" w:hAnsi="Times New Roman" w:cs="Times New Roman"/>
          <w:sz w:val="24"/>
          <w:szCs w:val="24"/>
        </w:rPr>
        <w:t>10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t xml:space="preserve"> m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Calculer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valeur de la vitesse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>v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  <w:vertAlign w:val="subscript"/>
        </w:rPr>
        <w:t>3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=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1740" w:dyaOrig="639">
          <v:shape id="_x0000_i1036" type="#_x0000_t75" style="width:87.75pt;height:32.25pt" o:ole="">
            <v:imagedata r:id="rId56" o:title=""/>
          </v:shape>
          <o:OLEObject Type="Embed" ProgID="Equation.3" ShapeID="_x0000_i1036" DrawAspect="Content" ObjectID="_1492938855" r:id="rId57"/>
        </w:object>
      </w:r>
      <w:r w:rsidRPr="00A2209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=</w:t>
      </w:r>
      <w:r w:rsidRPr="00157F33">
        <w:rPr>
          <w:rFonts w:ascii="Times New Roman" w:hAnsi="Times New Roman" w:cs="Times New Roman"/>
          <w:position w:val="-24"/>
          <w:sz w:val="24"/>
          <w:szCs w:val="24"/>
        </w:rPr>
        <w:object w:dxaOrig="2100" w:dyaOrig="660">
          <v:shape id="_x0000_i1037" type="#_x0000_t75" style="width:105pt;height:33.75pt" o:ole="">
            <v:imagedata r:id="rId58" o:title=""/>
          </v:shape>
          <o:OLEObject Type="Embed" ProgID="Equation.3" ShapeID="_x0000_i1037" DrawAspect="Content" ObjectID="_1492938856" r:id="rId59"/>
        </w:object>
      </w:r>
      <w:r>
        <w:rPr>
          <w:rFonts w:ascii="Times New Roman" w:hAnsi="Times New Roman" w:cs="Times New Roman"/>
          <w:sz w:val="24"/>
          <w:szCs w:val="24"/>
        </w:rPr>
        <w:t>= 0,63</w:t>
      </w:r>
      <w:r w:rsidRPr="00157F33">
        <w:rPr>
          <w:rFonts w:ascii="Times New Roman" w:hAnsi="Times New Roman" w:cs="Times New Roman"/>
          <w:sz w:val="24"/>
          <w:szCs w:val="24"/>
        </w:rPr>
        <w:t xml:space="preserve">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(au crayon) la demi-droite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[M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157F33">
        <w:rPr>
          <w:rFonts w:ascii="Times New Roman" w:hAnsi="Times New Roman" w:cs="Times New Roman"/>
          <w:sz w:val="24"/>
          <w:szCs w:val="24"/>
        </w:rPr>
        <w:t> : c’est une demi-droite parallèle à la tangente au point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183F53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object w:dxaOrig="1440" w:dyaOrig="1440">
          <v:shape id="_x0000_s1348" type="#_x0000_t75" style="position:absolute;left:0;text-align:left;margin-left:226.1pt;margin-top:23.4pt;width:309.7pt;height:132.15pt;z-index:251879424;mso-position-horizontal-relative:text;mso-position-vertical-relative:text" stroked="t" strokeweight=".5pt">
            <v:imagedata r:id="rId60" o:title=""/>
            <w10:wrap type="square"/>
          </v:shape>
          <o:OLEObject Type="Embed" ProgID="PBrush" ShapeID="_x0000_s1348" DrawAspect="Content" ObjectID="_1492939045" r:id="rId61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Choisir une échelle des vitesses de façon à pouvoir tracer des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flèches vecteurs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longs d’environ 5 cm ou plus puis convertir la valeur v</w:t>
      </w:r>
      <w:r w:rsidR="002A206C" w:rsidRPr="00157F33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en mesure de la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="002A206C" w:rsidRPr="00157F33">
        <w:rPr>
          <w:rFonts w:ascii="Times New Roman" w:hAnsi="Times New Roman" w:cs="Times New Roman"/>
          <w:position w:val="-12"/>
          <w:sz w:val="24"/>
          <w:szCs w:val="24"/>
        </w:rPr>
        <w:object w:dxaOrig="340" w:dyaOrig="499">
          <v:shape id="_x0000_i1039" type="#_x0000_t75" style="width:17.25pt;height:24.75pt" o:ole="">
            <v:imagedata r:id="rId62" o:title=""/>
          </v:shape>
          <o:OLEObject Type="Embed" ProgID="Equation.3" ShapeID="_x0000_i1039" DrawAspect="Content" ObjectID="_1492938857" r:id="rId63"/>
        </w:object>
      </w:r>
      <w:r w:rsidR="002A206C">
        <w:rPr>
          <w:rFonts w:ascii="Times New Roman" w:hAnsi="Times New Roman" w:cs="Times New Roman"/>
          <w:sz w:val="24"/>
          <w:szCs w:val="24"/>
        </w:rPr>
        <w:t> :</w:t>
      </w:r>
      <w:r w:rsidR="002A206C">
        <w:rPr>
          <w:rFonts w:ascii="Times New Roman" w:hAnsi="Times New Roman" w:cs="Times New Roman"/>
          <w:sz w:val="24"/>
          <w:szCs w:val="24"/>
        </w:rPr>
        <w:br/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En choisissant l’échelle des vitesses : </w:t>
      </w:r>
    </w:p>
    <w:p w:rsidR="002A206C" w:rsidRPr="00157F33" w:rsidRDefault="002A206C" w:rsidP="002A206C">
      <w:pPr>
        <w:spacing w:after="0" w:line="240" w:lineRule="auto"/>
        <w:ind w:left="284" w:firstLine="42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1 cm pour 0,1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57F33">
        <w:rPr>
          <w:rFonts w:ascii="Times New Roman" w:hAnsi="Times New Roman" w:cs="Times New Roman"/>
          <w:sz w:val="24"/>
          <w:szCs w:val="24"/>
        </w:rPr>
        <w:t xml:space="preserve">mesure(flèche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0" type="#_x0000_t75" style="width:17.25pt;height:24.75pt" o:ole="">
            <v:imagedata r:id="rId64" o:title=""/>
          </v:shape>
          <o:OLEObject Type="Embed" ProgID="Equation.3" ShapeID="_x0000_i1040" DrawAspect="Content" ObjectID="_1492938858" r:id="rId65"/>
        </w:object>
      </w:r>
      <w:r w:rsidRPr="00157F33">
        <w:rPr>
          <w:rFonts w:ascii="Times New Roman" w:hAnsi="Times New Roman" w:cs="Times New Roman"/>
          <w:sz w:val="24"/>
          <w:szCs w:val="24"/>
        </w:rPr>
        <w:t>) = 6,33 cm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40" w:dyaOrig="499">
          <v:shape id="_x0000_i1041" type="#_x0000_t75" style="width:17.25pt;height:24.75pt" o:ole="">
            <v:imagedata r:id="rId62" o:title=""/>
          </v:shape>
          <o:OLEObject Type="Embed" ProgID="Equation.3" ShapeID="_x0000_i1041" DrawAspect="Content" ObjectID="_1492938859" r:id="rId66"/>
        </w:object>
      </w:r>
      <w:r w:rsidRPr="00157F33">
        <w:rPr>
          <w:rFonts w:ascii="Times New Roman" w:hAnsi="Times New Roman" w:cs="Times New Roman"/>
          <w:sz w:val="24"/>
          <w:szCs w:val="24"/>
        </w:rPr>
        <w:t> (d’une autre couleur) sur la demi-droite [M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) en partant de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dans le sens du mouvement.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2A206C" w:rsidRPr="002A206C" w:rsidRDefault="00183F53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6" w:name="_Toc414639364"/>
      <w:r>
        <w:rPr>
          <w:rFonts w:asciiTheme="minorHAnsi" w:hAnsiTheme="minorHAnsi" w:cstheme="minorBidi"/>
          <w:noProof/>
          <w:color w:val="auto"/>
          <w:u w:val="single"/>
        </w:rPr>
        <w:object w:dxaOrig="1440" w:dyaOrig="1440">
          <v:shape id="_x0000_s1349" type="#_x0000_t75" style="position:absolute;left:0;text-align:left;margin-left:226.6pt;margin-top:34.15pt;width:309.2pt;height:169.65pt;z-index:251880448;mso-position-horizontal-relative:text;mso-position-vertical-relative:text" stroked="t" strokeweight=".5pt">
            <v:imagedata r:id="rId67" o:title=""/>
            <w10:wrap type="square"/>
          </v:shape>
          <o:OLEObject Type="Embed" ProgID="PBrush" ShapeID="_x0000_s1349" DrawAspect="Content" ObjectID="_1492939046" r:id="rId68"/>
        </w:object>
      </w:r>
      <w:r w:rsidR="002A206C"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Construction de </w:t>
      </w:r>
      <w:r w:rsidR="002A206C" w:rsidRPr="003C7A65">
        <w:rPr>
          <w:color w:val="auto"/>
          <w:position w:val="-12"/>
        </w:rPr>
        <w:object w:dxaOrig="320" w:dyaOrig="499">
          <v:shape id="_x0000_i1043" type="#_x0000_t75" style="width:17.25pt;height:24.75pt" o:ole="">
            <v:imagedata r:id="rId14" o:title=""/>
          </v:shape>
          <o:OLEObject Type="Embed" ProgID="Equation.3" ShapeID="_x0000_i1043" DrawAspect="Content" ObjectID="_1492938860" r:id="rId69"/>
        </w:object>
      </w:r>
      <w:r w:rsidR="002A206C"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 sur le point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M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  <w:vertAlign w:val="subscript"/>
        </w:rPr>
        <w:t>4</w:t>
      </w:r>
      <w:r w:rsidR="002A206C" w:rsidRPr="002A206C">
        <w:rPr>
          <w:rFonts w:ascii="Times New Roman" w:hAnsi="Times New Roman" w:cs="Times New Roman"/>
          <w:color w:val="auto"/>
          <w:sz w:val="24"/>
          <w:szCs w:val="24"/>
          <w:u w:val="single"/>
        </w:rPr>
        <w:t xml:space="preserve"> :</w:t>
      </w:r>
      <w:bookmarkEnd w:id="16"/>
    </w:p>
    <w:p w:rsidR="002A206C" w:rsidRDefault="002A206C" w:rsidP="00634744">
      <w:pPr>
        <w:numPr>
          <w:ilvl w:val="2"/>
          <w:numId w:val="4"/>
        </w:numPr>
        <w:tabs>
          <w:tab w:val="clear" w:pos="216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Faire de même avec les points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157F3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6</w: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v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  <w:vertAlign w:val="subscript"/>
        </w:rPr>
        <w:t>5</w:t>
      </w:r>
      <w:r w:rsidRPr="00157F33">
        <w:rPr>
          <w:rFonts w:ascii="Times New Roman" w:hAnsi="Times New Roman" w:cs="Times New Roman"/>
          <w:b/>
          <w:bCs/>
          <w:sz w:val="24"/>
          <w:szCs w:val="24"/>
          <w:bdr w:val="single" w:sz="4" w:space="0" w:color="auto"/>
        </w:rPr>
        <w:t xml:space="preserve"> =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1719" w:dyaOrig="639">
          <v:shape id="_x0000_i1044" type="#_x0000_t75" style="width:84.75pt;height:32.25pt" o:ole="">
            <v:imagedata r:id="rId70" o:title=""/>
          </v:shape>
          <o:OLEObject Type="Embed" ProgID="Equation.3" ShapeID="_x0000_i1044" DrawAspect="Content" ObjectID="_1492938861" r:id="rId71"/>
        </w:object>
      </w:r>
      <w:r w:rsidRPr="00A2209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A206C" w:rsidRPr="00157F33" w:rsidRDefault="002A206C" w:rsidP="002A206C">
      <w:pPr>
        <w:spacing w:after="0" w:line="240" w:lineRule="auto"/>
        <w:ind w:left="284" w:firstLine="42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=</w:t>
      </w:r>
      <w:r w:rsidRPr="00157F33">
        <w:rPr>
          <w:rFonts w:ascii="Times New Roman" w:hAnsi="Times New Roman" w:cs="Times New Roman"/>
          <w:position w:val="-24"/>
          <w:sz w:val="24"/>
          <w:szCs w:val="24"/>
        </w:rPr>
        <w:object w:dxaOrig="2120" w:dyaOrig="660">
          <v:shape id="_x0000_i1045" type="#_x0000_t75" style="width:106.5pt;height:33.75pt" o:ole="">
            <v:imagedata r:id="rId72" o:title=""/>
          </v:shape>
          <o:OLEObject Type="Embed" ProgID="Equation.3" ShapeID="_x0000_i1045" DrawAspect="Content" ObjectID="_1492938862" r:id="rId73"/>
        </w:object>
      </w:r>
      <w:r w:rsidRPr="00157F33">
        <w:rPr>
          <w:rFonts w:ascii="Times New Roman" w:hAnsi="Times New Roman" w:cs="Times New Roman"/>
          <w:sz w:val="24"/>
          <w:szCs w:val="24"/>
        </w:rPr>
        <w:t>= 0,65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2"/>
          <w:numId w:val="4"/>
        </w:numPr>
        <w:tabs>
          <w:tab w:val="clear" w:pos="216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6" type="#_x0000_t75" style="width:17.25pt;height:24.75pt" o:ole="">
            <v:imagedata r:id="rId14" o:title=""/>
          </v:shape>
          <o:OLEObject Type="Embed" ProgID="Equation.3" ShapeID="_x0000_i1046" DrawAspect="Content" ObjectID="_1492938863" r:id="rId74"/>
        </w:object>
      </w:r>
      <w:r w:rsidRPr="00157F33">
        <w:rPr>
          <w:rFonts w:ascii="Times New Roman" w:hAnsi="Times New Roman" w:cs="Times New Roman"/>
          <w:sz w:val="24"/>
          <w:szCs w:val="24"/>
        </w:rPr>
        <w:t> sur la demi-droite [M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>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6</w:t>
      </w:r>
      <w:r w:rsidRPr="00157F33">
        <w:rPr>
          <w:rFonts w:ascii="Times New Roman" w:hAnsi="Times New Roman" w:cs="Times New Roman"/>
          <w:sz w:val="24"/>
          <w:szCs w:val="24"/>
        </w:rPr>
        <w:t>) en partant de M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et dans le sens du mouvement. L’échelle des vitesses est évidemment conservée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47" type="#_x0000_t75" style="width:17.25pt;height:24.75pt" o:ole="">
            <v:imagedata r:id="rId75" o:title=""/>
          </v:shape>
          <o:OLEObject Type="Embed" ProgID="Equation.3" ShapeID="_x0000_i1047" DrawAspect="Content" ObjectID="_1492938864" r:id="rId76"/>
        </w:object>
      </w:r>
      <w:r w:rsidRPr="00157F33">
        <w:rPr>
          <w:rFonts w:ascii="Times New Roman" w:hAnsi="Times New Roman" w:cs="Times New Roman"/>
          <w:sz w:val="24"/>
          <w:szCs w:val="24"/>
        </w:rPr>
        <w:t>) = 6,5 cm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</w:p>
    <w:p w:rsidR="002A206C" w:rsidRPr="00157F33" w:rsidRDefault="002A206C" w:rsidP="002A206C">
      <w:pPr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27CD2" w:rsidRDefault="002A206C" w:rsidP="002A206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7" w:name="_Toc414639365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 xml:space="preserve">Le vecteur accélération </w:t>
      </w:r>
      <w:r w:rsidRPr="003C7A65">
        <w:rPr>
          <w:color w:val="auto"/>
          <w:position w:val="-10"/>
        </w:rPr>
        <w:object w:dxaOrig="320" w:dyaOrig="499">
          <v:shape id="_x0000_i1048" type="#_x0000_t75" style="width:17.25pt;height:24.75pt" o:ole="">
            <v:imagedata r:id="rId16" o:title=""/>
          </v:shape>
          <o:OLEObject Type="Embed" ProgID="Equation.3" ShapeID="_x0000_i1048" DrawAspect="Content" ObjectID="_1492938865" r:id="rId77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se construit avec les vecteurs vitesses </w:t>
      </w:r>
      <w:r w:rsidRPr="003C7A65">
        <w:rPr>
          <w:color w:val="auto"/>
          <w:position w:val="-12"/>
        </w:rPr>
        <w:object w:dxaOrig="340" w:dyaOrig="520">
          <v:shape id="_x0000_i1049" type="#_x0000_t75" style="width:17.25pt;height:24.75pt" o:ole="">
            <v:imagedata r:id="rId18" o:title=""/>
          </v:shape>
          <o:OLEObject Type="Embed" ProgID="Equation.3" ShapeID="_x0000_i1049" DrawAspect="Content" ObjectID="_1492938866" r:id="rId78"/>
        </w:object>
      </w:r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et </w:t>
      </w:r>
      <w:bookmarkEnd w:id="17"/>
      <w:r w:rsidRPr="003C7A65">
        <w:rPr>
          <w:color w:val="auto"/>
          <w:position w:val="-12"/>
        </w:rPr>
        <w:object w:dxaOrig="340" w:dyaOrig="520">
          <v:shape id="_x0000_i1050" type="#_x0000_t75" style="width:17.25pt;height:24.75pt" o:ole="">
            <v:imagedata r:id="rId20" o:title=""/>
          </v:shape>
          <o:OLEObject Type="Embed" ProgID="Equation.3" ShapeID="_x0000_i1050" DrawAspect="Content" ObjectID="_1492938867" r:id="rId79"/>
        </w:object>
      </w:r>
    </w:p>
    <w:p w:rsidR="00F27CD2" w:rsidRDefault="00F27CD2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7CD2">
        <w:rPr>
          <w:rFonts w:ascii="Times New Roman" w:hAnsi="Times New Roman" w:cs="Times New Roman"/>
          <w:b/>
          <w:sz w:val="24"/>
          <w:szCs w:val="24"/>
        </w:rPr>
        <w:t>Par définition 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F27CD2">
        <w:rPr>
          <w:position w:val="-10"/>
        </w:rPr>
        <w:object w:dxaOrig="320" w:dyaOrig="480">
          <v:shape id="_x0000_i1051" type="#_x0000_t75" style="width:17.25pt;height:24.75pt" o:ole="">
            <v:imagedata r:id="rId80" o:title=""/>
          </v:shape>
          <o:OLEObject Type="Embed" ProgID="Equation.3" ShapeID="_x0000_i1051" DrawAspect="Content" ObjectID="_1492938868" r:id="rId81"/>
        </w:object>
      </w:r>
      <w:r w:rsidRPr="00F27CD2">
        <w:rPr>
          <w:rFonts w:ascii="Times New Roman" w:hAnsi="Times New Roman" w:cs="Times New Roman"/>
          <w:sz w:val="24"/>
          <w:szCs w:val="24"/>
        </w:rPr>
        <w:t xml:space="preserve">= </w:t>
      </w:r>
      <w:r w:rsidRPr="00F27CD2">
        <w:rPr>
          <w:position w:val="-24"/>
        </w:rPr>
        <w:object w:dxaOrig="1359" w:dyaOrig="780">
          <v:shape id="_x0000_i1052" type="#_x0000_t75" style="width:67.5pt;height:37.5pt" o:ole="">
            <v:imagedata r:id="rId82" o:title=""/>
          </v:shape>
          <o:OLEObject Type="Embed" ProgID="Equation.3" ShapeID="_x0000_i1052" DrawAspect="Content" ObjectID="_1492938869" r:id="rId83"/>
        </w:object>
      </w:r>
    </w:p>
    <w:p w:rsidR="002A206C" w:rsidRPr="00157F33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ATTENTION : C’est une relation vectorielle dont la solution est obtenue par une construction vectorielle. Il ne faut surtout pas appliquer de calcul numérique avec cette formule.</w:t>
      </w:r>
      <w:r w:rsidRPr="00157F33">
        <w:rPr>
          <w:rFonts w:ascii="Times New Roman" w:hAnsi="Times New Roman" w:cs="Times New Roman"/>
          <w:sz w:val="24"/>
          <w:szCs w:val="24"/>
        </w:rPr>
        <w:br/>
        <w:t xml:space="preserve">Cette relation vectorielle signifie que le vecteur accélération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20" w:dyaOrig="480">
          <v:shape id="_x0000_i1053" type="#_x0000_t75" style="width:17.25pt;height:24.75pt" o:ole="">
            <v:imagedata r:id="rId80" o:title=""/>
          </v:shape>
          <o:OLEObject Type="Embed" ProgID="Equation.3" ShapeID="_x0000_i1053" DrawAspect="Content" ObjectID="_1492938870" r:id="rId84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est de même direction et de même sens que le vecteur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4" type="#_x0000_t75" style="width:17.25pt;height:24.75pt" o:ole="">
            <v:imagedata r:id="rId85" o:title=""/>
          </v:shape>
          <o:OLEObject Type="Embed" ProgID="Equation.3" ShapeID="_x0000_i1054" DrawAspect="Content" ObjectID="_1492938871" r:id="rId86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. De plus, sa valeur 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>a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  <w:bdr w:val="single" w:sz="4" w:space="0" w:color="auto"/>
        </w:rPr>
        <w:t xml:space="preserve"> = </w:t>
      </w:r>
      <w:r w:rsidRPr="00157F33">
        <w:rPr>
          <w:rFonts w:ascii="Times New Roman" w:hAnsi="Times New Roman" w:cs="Times New Roman"/>
          <w:position w:val="-24"/>
          <w:sz w:val="24"/>
          <w:szCs w:val="24"/>
          <w:bdr w:val="single" w:sz="4" w:space="0" w:color="auto"/>
        </w:rPr>
        <w:object w:dxaOrig="400" w:dyaOrig="620">
          <v:shape id="_x0000_i1055" type="#_x0000_t75" style="width:19.5pt;height:31.5pt" o:ole="">
            <v:imagedata r:id="rId87" o:title=""/>
          </v:shape>
          <o:OLEObject Type="Embed" ProgID="Equation.3" ShapeID="_x0000_i1055" DrawAspect="Content" ObjectID="_1492938872" r:id="rId88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 avec </w:t>
      </w:r>
      <w:r w:rsidRPr="00A22093">
        <w:rPr>
          <w:rFonts w:ascii="Symbol" w:hAnsi="Symbol" w:cs="Arial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 xml:space="preserve">v = </w:t>
      </w:r>
      <w:r>
        <w:rPr>
          <w:rFonts w:ascii="Times New Roman" w:hAnsi="Times New Roman" w:cs="Times New Roman"/>
          <w:sz w:val="24"/>
          <w:szCs w:val="24"/>
        </w:rPr>
        <w:t>||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6" type="#_x0000_t75" style="width:17.25pt;height:24.75pt" o:ole="">
            <v:imagedata r:id="rId85" o:title=""/>
          </v:shape>
          <o:OLEObject Type="Embed" ProgID="Equation.3" ShapeID="_x0000_i1056" DrawAspect="Content" ObjectID="_1492938873" r:id="rId89"/>
        </w:object>
      </w:r>
      <w:r>
        <w:rPr>
          <w:rFonts w:ascii="Times New Roman" w:hAnsi="Times New Roman" w:cs="Times New Roman"/>
          <w:sz w:val="24"/>
          <w:szCs w:val="24"/>
        </w:rPr>
        <w:t>||</w: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Construire le vecteur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57" type="#_x0000_t75" style="width:17.25pt;height:24.75pt" o:ole="">
            <v:imagedata r:id="rId85" o:title=""/>
          </v:shape>
          <o:OLEObject Type="Embed" ProgID="Equation.3" ShapeID="_x0000_i1057" DrawAspect="Content" ObjectID="_1492938874" r:id="rId90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=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00" w:dyaOrig="520">
          <v:shape id="_x0000_i1058" type="#_x0000_t75" style="width:13.5pt;height:24.75pt" o:ole="">
            <v:imagedata r:id="rId91" o:title=""/>
          </v:shape>
          <o:OLEObject Type="Embed" ProgID="Equation.3" ShapeID="_x0000_i1058" DrawAspect="Content" ObjectID="_1492938875" r:id="rId92"/>
        </w:object>
      </w:r>
      <w:r w:rsidRPr="00A22093">
        <w:rPr>
          <w:rFonts w:ascii="Symbol" w:hAnsi="Symbol" w:cs="Times New Roman"/>
          <w:sz w:val="24"/>
          <w:szCs w:val="24"/>
        </w:rPr>
        <w:t>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59" type="#_x0000_t75" style="width:17.25pt;height:24.75pt" o:ole="">
            <v:imagedata r:id="rId64" o:title=""/>
          </v:shape>
          <o:OLEObject Type="Embed" ProgID="Equation.3" ShapeID="_x0000_i1059" DrawAspect="Content" ObjectID="_1492938876" r:id="rId93"/>
        </w:objec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  <w:t xml:space="preserve">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0" type="#_x0000_t75" style="width:17.25pt;height:24.75pt" o:ole="">
            <v:imagedata r:id="rId94" o:title=""/>
          </v:shape>
          <o:OLEObject Type="Embed" ProgID="Equation.3" ShapeID="_x0000_i1060" DrawAspect="Content" ObjectID="_1492938877" r:id="rId95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commence de la pointe de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61" type="#_x0000_t75" style="width:17.25pt;height:24.75pt" o:ole="">
            <v:imagedata r:id="rId64" o:title=""/>
          </v:shape>
          <o:OLEObject Type="Embed" ProgID="Equation.3" ShapeID="_x0000_i1061" DrawAspect="Content" ObjectID="_1492938878" r:id="rId96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et arrive à la pointe de </w:t>
      </w:r>
      <w:r w:rsidRPr="00157F33">
        <w:rPr>
          <w:rFonts w:ascii="Times New Roman" w:hAnsi="Times New Roman" w:cs="Times New Roman"/>
          <w:position w:val="-12"/>
          <w:sz w:val="24"/>
          <w:szCs w:val="24"/>
        </w:rPr>
        <w:object w:dxaOrig="320" w:dyaOrig="499">
          <v:shape id="_x0000_i1062" type="#_x0000_t75" style="width:17.25pt;height:24.75pt" o:ole="">
            <v:imagedata r:id="rId75" o:title=""/>
          </v:shape>
          <o:OLEObject Type="Embed" ProgID="Equation.3" ShapeID="_x0000_i1062" DrawAspect="Content" ObjectID="_1492938879" r:id="rId97"/>
        </w:object>
      </w:r>
      <w:r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Pr="00157F33" w:rsidRDefault="002A206C" w:rsidP="002A206C">
      <w:pPr>
        <w:spacing w:after="0" w:line="240" w:lineRule="auto"/>
        <w:ind w:left="284" w:hanging="284"/>
        <w:jc w:val="center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object w:dxaOrig="6164" w:dyaOrig="3435">
          <v:shape id="_x0000_i1063" type="#_x0000_t75" style="width:308.25pt;height:171.75pt" o:ole="" o:bordertopcolor="this" o:borderleftcolor="this" o:borderbottomcolor="this" o:borderrightcolor="this">
            <v:imagedata r:id="rId9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Brush" ShapeID="_x0000_i1063" DrawAspect="Content" ObjectID="_1492938880" r:id="rId99"/>
        </w:objec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Mesurer la longueur de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4" type="#_x0000_t75" style="width:17.25pt;height:24.75pt" o:ole="">
            <v:imagedata r:id="rId94" o:title=""/>
          </v:shape>
          <o:OLEObject Type="Embed" ProgID="Equation.3" ShapeID="_x0000_i1064" DrawAspect="Content" ObjectID="_1492938881" r:id="rId100"/>
        </w:object>
      </w:r>
      <w:r w:rsidRPr="00157F33">
        <w:rPr>
          <w:rFonts w:ascii="Times New Roman" w:hAnsi="Times New Roman" w:cs="Times New Roman"/>
          <w:sz w:val="24"/>
          <w:szCs w:val="24"/>
        </w:rPr>
        <w:t xml:space="preserve"> (à la règle) et calculer sa valeur </w:t>
      </w:r>
      <w:r w:rsidRPr="00A22093">
        <w:rPr>
          <w:rFonts w:ascii="Symbol" w:hAnsi="Symbol" w:cs="Times New Roman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>v en respectant l’échelle des vitesses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65" type="#_x0000_t75" style="width:17.25pt;height:24.75pt" o:ole="">
            <v:imagedata r:id="rId85" o:title=""/>
          </v:shape>
          <o:OLEObject Type="Embed" ProgID="Equation.3" ShapeID="_x0000_i1065" DrawAspect="Content" ObjectID="_1492938882" r:id="rId101"/>
        </w:object>
      </w:r>
      <w:r w:rsidRPr="00157F33">
        <w:rPr>
          <w:rFonts w:ascii="Times New Roman" w:hAnsi="Times New Roman" w:cs="Times New Roman"/>
          <w:sz w:val="24"/>
          <w:szCs w:val="24"/>
        </w:rPr>
        <w:t>) = 2,7 cm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A22093">
        <w:rPr>
          <w:rFonts w:ascii="Symbol" w:hAnsi="Symbol" w:cs="Times New Roman"/>
          <w:sz w:val="24"/>
          <w:szCs w:val="24"/>
        </w:rPr>
        <w:t></w:t>
      </w:r>
      <w:r w:rsidRPr="00157F33">
        <w:rPr>
          <w:rFonts w:ascii="Times New Roman" w:hAnsi="Times New Roman" w:cs="Times New Roman"/>
          <w:sz w:val="24"/>
          <w:szCs w:val="24"/>
        </w:rPr>
        <w:t>v = 0,27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-1</w:t>
      </w:r>
    </w:p>
    <w:p w:rsidR="002A206C" w:rsidRPr="00157F33" w:rsidRDefault="002A206C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>Calculer la valeur du vecteur accélération :</w:t>
      </w:r>
      <w:r w:rsidRPr="00157F33">
        <w:rPr>
          <w:rFonts w:ascii="Times New Roman" w:hAnsi="Times New Roman" w:cs="Times New Roman"/>
          <w:sz w:val="24"/>
          <w:szCs w:val="24"/>
        </w:rPr>
        <w:tab/>
        <w:t>a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= </w:t>
      </w:r>
      <w:r w:rsidRPr="00A22093">
        <w:rPr>
          <w:rFonts w:ascii="Times New Roman" w:hAnsi="Times New Roman" w:cs="Times New Roman"/>
          <w:position w:val="-24"/>
          <w:sz w:val="24"/>
          <w:szCs w:val="24"/>
        </w:rPr>
        <w:object w:dxaOrig="1280" w:dyaOrig="620">
          <v:shape id="_x0000_i1066" type="#_x0000_t75" style="width:63.75pt;height:31.5pt" o:ole="">
            <v:imagedata r:id="rId102" o:title=""/>
          </v:shape>
          <o:OLEObject Type="Embed" ProgID="Equation.3" ShapeID="_x0000_i1066" DrawAspect="Content" ObjectID="_1492938883" r:id="rId103"/>
        </w:object>
      </w:r>
      <w:r w:rsidRPr="00157F33">
        <w:rPr>
          <w:rFonts w:ascii="Times New Roman" w:hAnsi="Times New Roman" w:cs="Times New Roman"/>
          <w:sz w:val="24"/>
          <w:szCs w:val="24"/>
        </w:rPr>
        <w:t>= 2,25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</w:p>
    <w:p w:rsidR="002A206C" w:rsidRPr="00157F33" w:rsidRDefault="002A206C" w:rsidP="00634744">
      <w:pPr>
        <w:numPr>
          <w:ilvl w:val="0"/>
          <w:numId w:val="4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157F33">
        <w:rPr>
          <w:rFonts w:ascii="Times New Roman" w:hAnsi="Times New Roman" w:cs="Times New Roman"/>
          <w:sz w:val="24"/>
          <w:szCs w:val="24"/>
        </w:rPr>
        <w:t xml:space="preserve">Choisir une échelle des accélérations de façon à pouvoir tracer des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flèches accélérations</w:t>
      </w:r>
      <w:r w:rsidRPr="00157F33">
        <w:rPr>
          <w:rFonts w:ascii="Times New Roman" w:hAnsi="Times New Roman" w:cs="Times New Roman"/>
          <w:sz w:val="24"/>
          <w:szCs w:val="24"/>
        </w:rPr>
        <w:t xml:space="preserve"> longs d’environ 5 cm ou plus puis convertir la valeur a</w:t>
      </w:r>
      <w:r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Pr="00157F33">
        <w:rPr>
          <w:rFonts w:ascii="Times New Roman" w:hAnsi="Times New Roman" w:cs="Times New Roman"/>
          <w:sz w:val="24"/>
          <w:szCs w:val="24"/>
        </w:rPr>
        <w:t xml:space="preserve"> en mesure de la </w:t>
      </w:r>
      <w:r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67" type="#_x0000_t75" style="width:13.5pt;height:24.75pt" o:ole="">
            <v:imagedata r:id="rId53" o:title=""/>
          </v:shape>
          <o:OLEObject Type="Embed" ProgID="Equation.3" ShapeID="_x0000_i1067" DrawAspect="Content" ObjectID="_1492938884" r:id="rId104"/>
        </w:object>
      </w:r>
      <w:r w:rsidRPr="00157F33">
        <w:rPr>
          <w:rFonts w:ascii="Times New Roman" w:hAnsi="Times New Roman" w:cs="Times New Roman"/>
          <w:sz w:val="24"/>
          <w:szCs w:val="24"/>
        </w:rPr>
        <w:t> :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En choisissant l’échelle des accélérations :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7F33">
        <w:rPr>
          <w:rFonts w:ascii="Times New Roman" w:hAnsi="Times New Roman" w:cs="Times New Roman"/>
          <w:sz w:val="24"/>
          <w:szCs w:val="24"/>
        </w:rPr>
        <w:t>2 cm pour 1 m.s</w:t>
      </w:r>
      <w:r w:rsidRPr="00157F33">
        <w:rPr>
          <w:rFonts w:ascii="Times New Roman" w:hAnsi="Times New Roman" w:cs="Times New Roman"/>
          <w:sz w:val="24"/>
          <w:szCs w:val="24"/>
          <w:vertAlign w:val="superscript"/>
        </w:rPr>
        <w:t>-2</w:t>
      </w:r>
      <w:r w:rsidRPr="00157F33">
        <w:rPr>
          <w:rFonts w:ascii="Times New Roman" w:hAnsi="Times New Roman" w:cs="Times New Roman"/>
          <w:sz w:val="24"/>
          <w:szCs w:val="24"/>
        </w:rPr>
        <w:br/>
      </w:r>
      <w:r w:rsidRPr="00157F33">
        <w:rPr>
          <w:rFonts w:ascii="Times New Roman" w:hAnsi="Times New Roman" w:cs="Times New Roman"/>
          <w:sz w:val="24"/>
          <w:szCs w:val="24"/>
        </w:rPr>
        <w:tab/>
      </w:r>
      <w:r w:rsidRPr="00157F33">
        <w:rPr>
          <w:rFonts w:ascii="Times New Roman" w:hAnsi="Times New Roman" w:cs="Times New Roman"/>
          <w:sz w:val="24"/>
          <w:szCs w:val="24"/>
        </w:rPr>
        <w:sym w:font="Symbol" w:char="F0DE"/>
      </w:r>
      <w:r w:rsidRPr="00157F33">
        <w:rPr>
          <w:rFonts w:ascii="Times New Roman" w:hAnsi="Times New Roman" w:cs="Times New Roman"/>
          <w:sz w:val="24"/>
          <w:szCs w:val="24"/>
        </w:rPr>
        <w:tab/>
        <w:t xml:space="preserve">mesure(flèche </w:t>
      </w:r>
      <w:r w:rsidRPr="00157F33">
        <w:rPr>
          <w:rFonts w:ascii="Times New Roman" w:hAnsi="Times New Roman" w:cs="Times New Roman"/>
          <w:position w:val="-10"/>
          <w:sz w:val="24"/>
          <w:szCs w:val="24"/>
        </w:rPr>
        <w:object w:dxaOrig="320" w:dyaOrig="480">
          <v:shape id="_x0000_i1068" type="#_x0000_t75" style="width:17.25pt;height:24.75pt" o:ole="">
            <v:imagedata r:id="rId80" o:title=""/>
          </v:shape>
          <o:OLEObject Type="Embed" ProgID="Equation.3" ShapeID="_x0000_i1068" DrawAspect="Content" ObjectID="_1492938885" r:id="rId105"/>
        </w:object>
      </w:r>
      <w:r w:rsidRPr="00157F33">
        <w:rPr>
          <w:rFonts w:ascii="Times New Roman" w:hAnsi="Times New Roman" w:cs="Times New Roman"/>
          <w:sz w:val="24"/>
          <w:szCs w:val="24"/>
        </w:rPr>
        <w:t>) = 4,5 cm</w:t>
      </w:r>
    </w:p>
    <w:p w:rsidR="002A206C" w:rsidRPr="00157F33" w:rsidRDefault="00183F53" w:rsidP="00634744">
      <w:pPr>
        <w:numPr>
          <w:ilvl w:val="0"/>
          <w:numId w:val="5"/>
        </w:numPr>
        <w:tabs>
          <w:tab w:val="clear" w:pos="1790"/>
        </w:tabs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object w:dxaOrig="1440" w:dyaOrig="1440">
          <v:shape id="_x0000_s1350" type="#_x0000_t75" style="position:absolute;left:0;text-align:left;margin-left:255.75pt;margin-top:1.15pt;width:266.8pt;height:209.1pt;z-index:251881472;mso-position-horizontal-relative:text;mso-position-vertical-relative:text" stroked="t" strokeweight=".5pt">
            <v:imagedata r:id="rId106" o:title=""/>
            <w10:wrap type="square"/>
          </v:shape>
          <o:OLEObject Type="Embed" ProgID="PBrush" ShapeID="_x0000_s1350" DrawAspect="Content" ObjectID="_1492939047" r:id="rId107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Tracer la </w:t>
      </w:r>
      <w:r w:rsidR="002A206C" w:rsidRPr="00157F33">
        <w:rPr>
          <w:rFonts w:ascii="Times New Roman" w:hAnsi="Times New Roman" w:cs="Times New Roman"/>
          <w:b/>
          <w:bCs/>
          <w:sz w:val="24"/>
          <w:szCs w:val="24"/>
        </w:rPr>
        <w:t>flèche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 </w:t>
      </w:r>
      <w:r w:rsidR="002A206C" w:rsidRPr="00157F33">
        <w:rPr>
          <w:rFonts w:ascii="Times New Roman" w:hAnsi="Times New Roman" w:cs="Times New Roman"/>
          <w:position w:val="-10"/>
          <w:sz w:val="24"/>
          <w:szCs w:val="24"/>
        </w:rPr>
        <w:object w:dxaOrig="300" w:dyaOrig="480">
          <v:shape id="_x0000_i1070" type="#_x0000_t75" style="width:13.5pt;height:24.75pt" o:ole="">
            <v:imagedata r:id="rId53" o:title=""/>
          </v:shape>
          <o:OLEObject Type="Embed" ProgID="Equation.3" ShapeID="_x0000_i1070" DrawAspect="Content" ObjectID="_1492938886" r:id="rId108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> (d’une autre couleur) en partant de M</w:t>
      </w:r>
      <w:r w:rsidR="002A206C" w:rsidRPr="00157F33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 w:rsidR="002A206C" w:rsidRPr="00157F33">
        <w:rPr>
          <w:rFonts w:ascii="Times New Roman" w:hAnsi="Times New Roman" w:cs="Times New Roman"/>
          <w:sz w:val="24"/>
          <w:szCs w:val="24"/>
        </w:rPr>
        <w:t xml:space="preserve">, de mêmes direction et de même sens que </w:t>
      </w:r>
      <w:r w:rsidR="002A206C" w:rsidRPr="00157F33">
        <w:rPr>
          <w:rFonts w:ascii="Times New Roman" w:hAnsi="Times New Roman" w:cs="Times New Roman"/>
          <w:position w:val="-6"/>
          <w:sz w:val="24"/>
          <w:szCs w:val="24"/>
        </w:rPr>
        <w:object w:dxaOrig="340" w:dyaOrig="460">
          <v:shape id="_x0000_i1071" type="#_x0000_t75" style="width:17.25pt;height:24.75pt" o:ole="">
            <v:imagedata r:id="rId85" o:title=""/>
          </v:shape>
          <o:OLEObject Type="Embed" ProgID="Equation.3" ShapeID="_x0000_i1071" DrawAspect="Content" ObjectID="_1492938887" r:id="rId109"/>
        </w:object>
      </w:r>
      <w:r w:rsidR="002A206C" w:rsidRPr="00157F33">
        <w:rPr>
          <w:rFonts w:ascii="Times New Roman" w:hAnsi="Times New Roman" w:cs="Times New Roman"/>
          <w:sz w:val="24"/>
          <w:szCs w:val="24"/>
        </w:rPr>
        <w:t>.</w:t>
      </w:r>
    </w:p>
    <w:p w:rsidR="002A206C" w:rsidRDefault="002A206C" w:rsidP="002A206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A206C" w:rsidRDefault="002A206C" w:rsidP="002A2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4568A" w:rsidRPr="002A206C" w:rsidRDefault="0044568A" w:rsidP="0044568A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/>
        </w:rPr>
      </w:pPr>
      <w:bookmarkStart w:id="18" w:name="_Toc414639366"/>
      <w:r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lastRenderedPageBreak/>
        <w:t>Équations horaires</w:t>
      </w:r>
      <w:bookmarkEnd w:id="18"/>
      <w:r w:rsidRPr="002A206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4568A" w:rsidRPr="002A206C" w:rsidRDefault="0044568A" w:rsidP="0044568A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19" w:name="_Toc414639367"/>
      <w:r w:rsidRPr="002A206C">
        <w:rPr>
          <w:rFonts w:ascii="Times New Roman" w:hAnsi="Times New Roman" w:cs="Times New Roman"/>
          <w:color w:val="auto"/>
          <w:sz w:val="28"/>
          <w:szCs w:val="28"/>
          <w:u w:val="single"/>
        </w:rPr>
        <w:t>Introduction</w:t>
      </w:r>
      <w:bookmarkEnd w:id="19"/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Dans un </w:t>
      </w:r>
      <w:r w:rsidRPr="0044568A">
        <w:rPr>
          <w:rFonts w:ascii="Times New Roman" w:hAnsi="Times New Roman" w:cs="Times New Roman"/>
          <w:b/>
          <w:sz w:val="24"/>
          <w:szCs w:val="24"/>
        </w:rPr>
        <w:t>référentiel galiléen</w:t>
      </w:r>
      <w:r w:rsidRPr="00F55C4E">
        <w:rPr>
          <w:rFonts w:ascii="Times New Roman" w:hAnsi="Times New Roman" w:cs="Times New Roman"/>
          <w:sz w:val="24"/>
          <w:szCs w:val="24"/>
        </w:rPr>
        <w:t xml:space="preserve"> de repère (O,</w:t>
      </w: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72" type="#_x0000_t75" style="width:10.5pt;height:21pt" o:ole="">
            <v:imagedata r:id="rId110" o:title=""/>
          </v:shape>
          <o:OLEObject Type="Embed" ProgID="Equation.3" ShapeID="_x0000_i1072" DrawAspect="Content" ObjectID="_1492938888" r:id="rId111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F55C4E">
        <w:rPr>
          <w:rFonts w:ascii="Times New Roman" w:hAnsi="Times New Roman" w:cs="Times New Roman"/>
          <w:position w:val="-10"/>
          <w:sz w:val="24"/>
          <w:szCs w:val="24"/>
        </w:rPr>
        <w:object w:dxaOrig="220" w:dyaOrig="480">
          <v:shape id="_x0000_i1073" type="#_x0000_t75" style="width:10.5pt;height:24.75pt" o:ole="">
            <v:imagedata r:id="rId112" o:title=""/>
          </v:shape>
          <o:OLEObject Type="Embed" ProgID="Equation.3" ShapeID="_x0000_i1073" DrawAspect="Content" ObjectID="_1492938889" r:id="rId113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74" type="#_x0000_t75" style="width:10.5pt;height:21pt" o:ole="">
            <v:imagedata r:id="rId114" o:title=""/>
          </v:shape>
          <o:OLEObject Type="Embed" ProgID="Equation.3" ShapeID="_x0000_i1074" DrawAspect="Content" ObjectID="_1492938890" r:id="rId115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), lorsque l’on connaît le </w:t>
      </w:r>
      <w:r w:rsidRPr="0044568A">
        <w:rPr>
          <w:rFonts w:ascii="Times New Roman" w:hAnsi="Times New Roman" w:cs="Times New Roman"/>
          <w:b/>
          <w:sz w:val="24"/>
          <w:szCs w:val="24"/>
        </w:rPr>
        <w:t>vecteur position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460" w:dyaOrig="440">
          <v:shape id="_x0000_i1075" type="#_x0000_t75" style="width:24.75pt;height:21pt" o:ole="">
            <v:imagedata r:id="rId116" o:title=""/>
          </v:shape>
          <o:OLEObject Type="Embed" ProgID="Equation.3" ShapeID="_x0000_i1075" DrawAspect="Content" ObjectID="_1492938891" r:id="rId117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d’un point M, on peut calculer son </w:t>
      </w:r>
      <w:r w:rsidRPr="0044568A">
        <w:rPr>
          <w:rFonts w:ascii="Times New Roman" w:hAnsi="Times New Roman" w:cs="Times New Roman"/>
          <w:b/>
          <w:sz w:val="24"/>
          <w:szCs w:val="24"/>
        </w:rPr>
        <w:t>vecteur vitesse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76" type="#_x0000_t75" style="width:10.5pt;height:21pt" o:ole="">
            <v:imagedata r:id="rId118" o:title=""/>
          </v:shape>
          <o:OLEObject Type="Embed" ProgID="Equation.3" ShapeID="_x0000_i1076" DrawAspect="Content" ObjectID="_1492938892" r:id="rId119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660" w:dyaOrig="760">
          <v:shape id="_x0000_i1077" type="#_x0000_t75" style="width:33.75pt;height:39pt" o:ole="">
            <v:imagedata r:id="rId120" o:title=""/>
          </v:shape>
          <o:OLEObject Type="Embed" ProgID="Equation.3" ShapeID="_x0000_i1077" DrawAspect="Content" ObjectID="_1492938893" r:id="rId121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puis son </w:t>
      </w:r>
      <w:r w:rsidRPr="0044568A">
        <w:rPr>
          <w:rFonts w:ascii="Times New Roman" w:hAnsi="Times New Roman" w:cs="Times New Roman"/>
          <w:b/>
          <w:sz w:val="24"/>
          <w:szCs w:val="24"/>
        </w:rPr>
        <w:t xml:space="preserve">vecteur accélération 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78" type="#_x0000_t75" style="width:10.5pt;height:21pt" o:ole="">
            <v:imagedata r:id="rId122" o:title=""/>
          </v:shape>
          <o:OLEObject Type="Embed" ProgID="Equation.3" ShapeID="_x0000_i1078" DrawAspect="Content" ObjectID="_1492938894" r:id="rId123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420" w:dyaOrig="760">
          <v:shape id="_x0000_i1079" type="#_x0000_t75" style="width:21pt;height:39pt" o:ole="">
            <v:imagedata r:id="rId124" o:title=""/>
          </v:shape>
          <o:OLEObject Type="Embed" ProgID="Equation.3" ShapeID="_x0000_i1079" DrawAspect="Content" ObjectID="_1492938895" r:id="rId125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80" w:dyaOrig="760">
          <v:shape id="_x0000_i1080" type="#_x0000_t75" style="width:37.5pt;height:39pt" o:ole="">
            <v:imagedata r:id="rId126" o:title=""/>
          </v:shape>
          <o:OLEObject Type="Embed" ProgID="Equation.3" ShapeID="_x0000_i1080" DrawAspect="Content" ObjectID="_1492938896" r:id="rId127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par </w:t>
      </w:r>
      <w:r w:rsidRPr="0044568A">
        <w:rPr>
          <w:rFonts w:ascii="Times New Roman" w:hAnsi="Times New Roman" w:cs="Times New Roman"/>
          <w:b/>
          <w:sz w:val="24"/>
          <w:szCs w:val="24"/>
        </w:rPr>
        <w:t>dérivations successives</w:t>
      </w:r>
      <w:r>
        <w:rPr>
          <w:rFonts w:ascii="Times New Roman" w:hAnsi="Times New Roman" w:cs="Times New Roman"/>
          <w:sz w:val="24"/>
          <w:szCs w:val="24"/>
        </w:rPr>
        <w:t xml:space="preserve"> par rapport au temps</w:t>
      </w:r>
      <w:r w:rsidRPr="00F55C4E">
        <w:rPr>
          <w:rFonts w:ascii="Times New Roman" w:hAnsi="Times New Roman" w:cs="Times New Roman"/>
          <w:sz w:val="24"/>
          <w:szCs w:val="24"/>
        </w:rPr>
        <w:t>.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Les coordonnées de ces vecteurs s’obtiennent par les mêmes calculs algébriques de dérivations successives :   a</w:t>
      </w:r>
      <w:r w:rsidRPr="00F55C4E">
        <w:rPr>
          <w:rFonts w:ascii="Times New Roman" w:hAnsi="Times New Roman" w:cs="Times New Roman"/>
          <w:sz w:val="24"/>
          <w:szCs w:val="24"/>
          <w:vertAlign w:val="subscript"/>
        </w:rPr>
        <w:t>x</w:t>
      </w:r>
      <w:r w:rsidRPr="00F55C4E">
        <w:rPr>
          <w:rFonts w:ascii="Times New Roman" w:hAnsi="Times New Roman" w:cs="Times New Roman"/>
          <w:sz w:val="24"/>
          <w:szCs w:val="24"/>
        </w:rPr>
        <w:t xml:space="preserve">(t) = 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20" w:dyaOrig="639">
          <v:shape id="_x0000_i1081" type="#_x0000_t75" style="width:36pt;height:32.25pt" o:ole="">
            <v:imagedata r:id="rId128" o:title=""/>
          </v:shape>
          <o:OLEObject Type="Embed" ProgID="Equation.3" ShapeID="_x0000_i1081" DrawAspect="Content" ObjectID="_1492938897" r:id="rId129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700" w:dyaOrig="660">
          <v:shape id="_x0000_i1082" type="#_x0000_t75" style="width:36pt;height:33.75pt" o:ole="">
            <v:imagedata r:id="rId130" o:title=""/>
          </v:shape>
          <o:OLEObject Type="Embed" ProgID="Equation.3" ShapeID="_x0000_i1082" DrawAspect="Content" ObjectID="_1492938898" r:id="rId131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,  etc.  Ce sont les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équations horaires</w:t>
      </w:r>
      <w:r w:rsidRPr="00F55C4E">
        <w:rPr>
          <w:rFonts w:ascii="Times New Roman" w:hAnsi="Times New Roman" w:cs="Times New Roman"/>
          <w:sz w:val="24"/>
          <w:szCs w:val="24"/>
        </w:rPr>
        <w:t xml:space="preserve"> du mouvement.</w:t>
      </w:r>
    </w:p>
    <w:p w:rsidR="0044568A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Mathématiquement, la fonction « 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dérivée</w:t>
      </w:r>
      <w:r w:rsidRPr="00F55C4E">
        <w:rPr>
          <w:rFonts w:ascii="Times New Roman" w:hAnsi="Times New Roman" w:cs="Times New Roman"/>
          <w:sz w:val="24"/>
          <w:szCs w:val="24"/>
        </w:rPr>
        <w:t xml:space="preserve"> » admet une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fonction réciproque</w:t>
      </w:r>
      <w:r w:rsidRPr="00F55C4E">
        <w:rPr>
          <w:rFonts w:ascii="Times New Roman" w:hAnsi="Times New Roman" w:cs="Times New Roman"/>
          <w:sz w:val="24"/>
          <w:szCs w:val="24"/>
        </w:rPr>
        <w:t xml:space="preserve"> qui est la « 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primitive</w:t>
      </w:r>
      <w:r w:rsidRPr="00F55C4E">
        <w:rPr>
          <w:rFonts w:ascii="Times New Roman" w:hAnsi="Times New Roman" w:cs="Times New Roman"/>
          <w:sz w:val="24"/>
          <w:szCs w:val="24"/>
        </w:rPr>
        <w:t xml:space="preserve"> » : </w:t>
      </w:r>
      <w:r w:rsidRPr="00F55C4E">
        <w:rPr>
          <w:rFonts w:ascii="Times New Roman" w:hAnsi="Times New Roman" w:cs="Times New Roman"/>
          <w:position w:val="-16"/>
          <w:sz w:val="24"/>
          <w:szCs w:val="24"/>
        </w:rPr>
        <w:object w:dxaOrig="420" w:dyaOrig="440">
          <v:shape id="_x0000_i1083" type="#_x0000_t75" style="width:21pt;height:21pt" o:ole="">
            <v:imagedata r:id="rId132" o:title=""/>
          </v:shape>
          <o:OLEObject Type="Embed" ProgID="Equation.3" ShapeID="_x0000_i1083" DrawAspect="Content" ObjectID="_1492938899" r:id="rId133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On peut alors obtenir les équations horaires à partir du vecteur accélération.</w:t>
      </w:r>
    </w:p>
    <w:p w:rsidR="0044568A" w:rsidRDefault="0044568A" w:rsidP="0044568A">
      <w:pPr>
        <w:pStyle w:val="Heading1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4"/>
          <w:szCs w:val="24"/>
        </w:rPr>
      </w:pPr>
    </w:p>
    <w:p w:rsidR="0044568A" w:rsidRPr="000C5499" w:rsidRDefault="0044568A" w:rsidP="0044568A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0" w:name="_Toc391552372"/>
      <w:bookmarkStart w:id="21" w:name="_Toc414639368"/>
      <w:r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>Equations horaires</w:t>
      </w:r>
      <w:bookmarkEnd w:id="20"/>
      <w:bookmarkEnd w:id="21"/>
    </w:p>
    <w:p w:rsidR="000C5499" w:rsidRPr="000C5499" w:rsidRDefault="000C5499" w:rsidP="0044568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5499">
        <w:rPr>
          <w:rFonts w:ascii="Times New Roman" w:hAnsi="Times New Roman" w:cs="Times New Roman"/>
          <w:b/>
          <w:sz w:val="24"/>
          <w:szCs w:val="24"/>
          <w:u w:val="single"/>
        </w:rPr>
        <w:t>Accélération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En général, le problème se pose ainsi en mécanique classique (newtonienne) :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« Dans un référentiel supposé galiléen, connaissant l’état initial (à la date t = 0) d’un système et les forces extérieures qu’il subit, quel sera son mouvement (vitesse, position) ultérieurement ? »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 xml:space="preserve">Avec les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forces extérieures</w:t>
      </w:r>
      <w:r w:rsidRPr="00F55C4E">
        <w:rPr>
          <w:rFonts w:ascii="Times New Roman" w:hAnsi="Times New Roman" w:cs="Times New Roman"/>
          <w:sz w:val="24"/>
          <w:szCs w:val="24"/>
        </w:rPr>
        <w:t xml:space="preserve"> agissant sur le système et </w:t>
      </w:r>
      <w:r w:rsidRPr="00F55C4E">
        <w:rPr>
          <w:rFonts w:ascii="Times New Roman" w:hAnsi="Times New Roman" w:cs="Times New Roman"/>
          <w:b/>
          <w:bCs/>
          <w:sz w:val="24"/>
          <w:szCs w:val="24"/>
        </w:rPr>
        <w:t>la relation fondamentale de la dynamique</w:t>
      </w:r>
      <w:r w:rsidRPr="00F55C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4568A" w:rsidRPr="00F55C4E" w:rsidRDefault="0044568A" w:rsidP="004456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(2</w:t>
      </w:r>
      <w:r w:rsidRPr="00F55C4E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F55C4E">
        <w:rPr>
          <w:rFonts w:ascii="Times New Roman" w:hAnsi="Times New Roman" w:cs="Times New Roman"/>
          <w:sz w:val="24"/>
          <w:szCs w:val="24"/>
        </w:rPr>
        <w:t xml:space="preserve"> loi de Newton) on détermine le vecteur accélération par :</w:t>
      </w:r>
    </w:p>
    <w:p w:rsidR="0044568A" w:rsidRPr="00F55C4E" w:rsidRDefault="0044568A" w:rsidP="0044568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position w:val="-4"/>
          <w:sz w:val="24"/>
          <w:szCs w:val="24"/>
        </w:rPr>
        <w:object w:dxaOrig="220" w:dyaOrig="420">
          <v:shape id="_x0000_i1084" type="#_x0000_t75" style="width:10.5pt;height:21pt" o:ole="">
            <v:imagedata r:id="rId134" o:title=""/>
          </v:shape>
          <o:OLEObject Type="Embed" ProgID="Equation.3" ShapeID="_x0000_i1084" DrawAspect="Content" ObjectID="_1492938900" r:id="rId135"/>
        </w:object>
      </w:r>
      <w:r w:rsidRPr="00F55C4E">
        <w:rPr>
          <w:rFonts w:ascii="Times New Roman" w:hAnsi="Times New Roman" w:cs="Times New Roman"/>
          <w:sz w:val="24"/>
          <w:szCs w:val="24"/>
        </w:rPr>
        <w:t>=</w:t>
      </w:r>
      <w:r w:rsidRPr="00F55C4E">
        <w:rPr>
          <w:rFonts w:ascii="Times New Roman" w:hAnsi="Times New Roman" w:cs="Times New Roman"/>
          <w:position w:val="-14"/>
          <w:sz w:val="24"/>
          <w:szCs w:val="24"/>
        </w:rPr>
        <w:object w:dxaOrig="720" w:dyaOrig="520">
          <v:shape id="_x0000_i1085" type="#_x0000_t75" style="width:36pt;height:24.75pt" o:ole="">
            <v:imagedata r:id="rId136" o:title=""/>
          </v:shape>
          <o:OLEObject Type="Embed" ProgID="Equation.3" ShapeID="_x0000_i1085" DrawAspect="Content" ObjectID="_1492938901" r:id="rId137"/>
        </w:object>
      </w:r>
      <w:r w:rsidRPr="00F55C4E">
        <w:rPr>
          <w:rFonts w:ascii="Times New Roman" w:hAnsi="Times New Roman" w:cs="Times New Roman"/>
          <w:sz w:val="24"/>
          <w:szCs w:val="24"/>
        </w:rPr>
        <w:t>= m.</w:t>
      </w:r>
      <w:r w:rsidRPr="00F55C4E">
        <w:rPr>
          <w:rFonts w:ascii="Times New Roman" w:hAnsi="Times New Roman" w:cs="Times New Roman"/>
          <w:position w:val="-24"/>
          <w:sz w:val="24"/>
          <w:szCs w:val="24"/>
        </w:rPr>
        <w:object w:dxaOrig="420" w:dyaOrig="780">
          <v:shape id="_x0000_i1086" type="#_x0000_t75" style="width:21pt;height:37.5pt" o:ole="">
            <v:imagedata r:id="rId138" o:title=""/>
          </v:shape>
          <o:OLEObject Type="Embed" ProgID="Equation.3" ShapeID="_x0000_i1086" DrawAspect="Content" ObjectID="_1492938902" r:id="rId139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 = m.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087" type="#_x0000_t75" style="width:10.5pt;height:21pt" o:ole="">
            <v:imagedata r:id="rId122" o:title=""/>
          </v:shape>
          <o:OLEObject Type="Embed" ProgID="Equation.3" ShapeID="_x0000_i1087" DrawAspect="Content" ObjectID="_1492938903" r:id="rId140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car la masse est constante.</w:t>
      </w:r>
    </w:p>
    <w:p w:rsidR="0044568A" w:rsidRPr="00F55C4E" w:rsidRDefault="0044568A" w:rsidP="0044568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W w:w="9398" w:type="dxa"/>
        <w:jc w:val="center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80"/>
        <w:gridCol w:w="6118"/>
      </w:tblGrid>
      <w:tr w:rsidR="0044568A" w:rsidRPr="00F55C4E" w:rsidTr="0044568A">
        <w:trPr>
          <w:jc w:val="center"/>
        </w:trPr>
        <w:tc>
          <w:tcPr>
            <w:tcW w:w="3280" w:type="dxa"/>
          </w:tcPr>
          <w:p w:rsidR="0044568A" w:rsidRPr="00F55C4E" w:rsidRDefault="0044568A" w:rsidP="000C5499">
            <w:pPr>
              <w:pStyle w:val="Heading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4456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88" type="#_x0000_t75" style="width:10.5pt;height:21pt" o:ole="">
                  <v:imagedata r:id="rId122" o:title=""/>
                </v:shape>
                <o:OLEObject Type="Embed" ProgID="Equation.3" ShapeID="_x0000_i1088" DrawAspect="Content" ObjectID="_1492938904" r:id="rId141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300" w:dyaOrig="760">
                <v:shape id="_x0000_i1089" type="#_x0000_t75" style="width:13.5pt;height:39pt" o:ole="">
                  <v:imagedata r:id="rId142" o:title=""/>
                </v:shape>
                <o:OLEObject Type="Embed" ProgID="Equation.3" ShapeID="_x0000_i1089" DrawAspect="Content" ObjectID="_1492938905" r:id="rId143"/>
              </w:objec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0" type="#_x0000_t75" style="width:10.5pt;height:21pt" o:ole="">
                  <v:imagedata r:id="rId122" o:title=""/>
                </v:shape>
                <o:OLEObject Type="Embed" ProgID="Equation.3" ShapeID="_x0000_i1090" DrawAspect="Content" ObjectID="_1492938906" r:id="rId144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1400" w:dyaOrig="1520">
                <v:shape id="_x0000_i1091" type="#_x0000_t75" style="width:69.75pt;height:76.5pt" o:ole="">
                  <v:imagedata r:id="rId145" o:title=""/>
                </v:shape>
                <o:OLEObject Type="Embed" ProgID="Equation.3" ShapeID="_x0000_i1091" DrawAspect="Content" ObjectID="_1492938907" r:id="rId146"/>
              </w:object>
            </w:r>
          </w:p>
        </w:tc>
        <w:tc>
          <w:tcPr>
            <w:tcW w:w="6118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092" type="#_x0000_t75" style="width:10.5pt;height:21pt" o:ole="">
                  <v:imagedata r:id="rId122" o:title=""/>
                </v:shape>
                <o:OLEObject Type="Embed" ProgID="Equation.3" ShapeID="_x0000_i1092" DrawAspect="Content" ObjectID="_1492938908" r:id="rId147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093" type="#_x0000_t75" style="width:19.5pt;height:21pt" o:ole="">
                  <v:imagedata r:id="rId148" o:title=""/>
                </v:shape>
                <o:OLEObject Type="Embed" ProgID="Equation.3" ShapeID="_x0000_i1093" DrawAspect="Content" ObjectID="_1492938909" r:id="rId149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C’est le seul cas étudié en terminale.</w: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4" type="#_x0000_t75" style="width:10.5pt;height:21pt" o:ole="">
                  <v:imagedata r:id="rId122" o:title=""/>
                </v:shape>
                <o:OLEObject Type="Embed" ProgID="Equation.3" ShapeID="_x0000_i1094" DrawAspect="Content" ObjectID="_1492938910" r:id="rId150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1920" w:dyaOrig="1520">
                <v:shape id="_x0000_i1095" type="#_x0000_t75" style="width:95.25pt;height:76.5pt" o:ole="">
                  <v:imagedata r:id="rId151" o:title=""/>
                </v:shape>
                <o:OLEObject Type="Embed" ProgID="Equation.3" ShapeID="_x0000_i1095" DrawAspect="Content" ObjectID="_1492938911" r:id="rId152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du vecteur accélération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constantes </w:t>
            </w:r>
          </w:p>
        </w:tc>
      </w:tr>
    </w:tbl>
    <w:p w:rsidR="0044568A" w:rsidRDefault="0044568A" w:rsidP="0044568A">
      <w:pPr>
        <w:pStyle w:val="Heading2"/>
        <w:keepLines w:val="0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4"/>
          <w:szCs w:val="24"/>
          <w:u w:val="single"/>
        </w:rPr>
      </w:pPr>
    </w:p>
    <w:p w:rsidR="000C5499" w:rsidRPr="000C5499" w:rsidRDefault="000C5499" w:rsidP="000C549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5499">
        <w:rPr>
          <w:rFonts w:ascii="Times New Roman" w:hAnsi="Times New Roman" w:cs="Times New Roman"/>
          <w:b/>
          <w:sz w:val="24"/>
          <w:szCs w:val="24"/>
          <w:u w:val="single"/>
        </w:rPr>
        <w:t>Vitesse</w:t>
      </w:r>
    </w:p>
    <w:tbl>
      <w:tblPr>
        <w:tblW w:w="0" w:type="auto"/>
        <w:tblInd w:w="790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0"/>
        <w:gridCol w:w="4548"/>
      </w:tblGrid>
      <w:tr w:rsidR="0044568A" w:rsidRPr="00F55C4E" w:rsidTr="0044568A">
        <w:tc>
          <w:tcPr>
            <w:tcW w:w="4230" w:type="dxa"/>
          </w:tcPr>
          <w:p w:rsidR="0044568A" w:rsidRPr="00F55C4E" w:rsidRDefault="0044568A" w:rsidP="000C5499">
            <w:pPr>
              <w:pStyle w:val="Heading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980" w:dyaOrig="540">
                <v:shape id="_x0000_i1096" type="#_x0000_t75" style="width:47.25pt;height:27pt" o:ole="">
                  <v:imagedata r:id="rId153" o:title=""/>
                </v:shape>
                <o:OLEObject Type="Embed" ProgID="Equation.3" ShapeID="_x0000_i1096" DrawAspect="Content" ObjectID="_1492938912" r:id="rId154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097" type="#_x0000_t75" style="width:10.5pt;height:21pt" o:ole="">
                  <v:imagedata r:id="rId155" o:title=""/>
                </v:shape>
                <o:OLEObject Type="Embed" ProgID="Equation.3" ShapeID="_x0000_i1097" DrawAspect="Content" ObjectID="_1492938913" r:id="rId156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1780" w:dyaOrig="1200">
                <v:shape id="_x0000_i1098" type="#_x0000_t75" style="width:89.25pt;height:60pt" o:ole="">
                  <v:imagedata r:id="rId157" o:title=""/>
                </v:shape>
                <o:OLEObject Type="Embed" ProgID="Equation.3" ShapeID="_x0000_i1098" DrawAspect="Content" ObjectID="_1492938914" r:id="rId158"/>
              </w:object>
            </w:r>
          </w:p>
        </w:tc>
        <w:tc>
          <w:tcPr>
            <w:tcW w:w="4548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099" type="#_x0000_t75" style="width:10.5pt;height:21pt" o:ole="">
                  <v:imagedata r:id="rId122" o:title=""/>
                </v:shape>
                <o:OLEObject Type="Embed" ProgID="Equation.3" ShapeID="_x0000_i1099" DrawAspect="Content" ObjectID="_1492938915" r:id="rId159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100" type="#_x0000_t75" style="width:19.5pt;height:21pt" o:ole="">
                  <v:imagedata r:id="rId148" o:title=""/>
                </v:shape>
                <o:OLEObject Type="Embed" ProgID="Equation.3" ShapeID="_x0000_i1100" DrawAspect="Content" ObjectID="_1492938916" r:id="rId160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1" type="#_x0000_t75" style="width:10.5pt;height:21pt" o:ole="">
                  <v:imagedata r:id="rId155" o:title=""/>
                </v:shape>
                <o:OLEObject Type="Embed" ProgID="Equation.3" ShapeID="_x0000_i1101" DrawAspect="Content" ObjectID="_1492938917" r:id="rId161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2760" w:dyaOrig="1200">
                <v:shape id="_x0000_i1102" type="#_x0000_t75" style="width:138pt;height:60pt" o:ole="">
                  <v:imagedata r:id="rId162" o:title=""/>
                </v:shape>
                <o:OLEObject Type="Embed" ProgID="Equation.3" ShapeID="_x0000_i1102" DrawAspect="Content" ObjectID="_1492938918" r:id="rId163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3" type="#_x0000_t75" style="width:10.5pt;height:21pt" o:ole="">
                  <v:imagedata r:id="rId155" o:title=""/>
                </v:shape>
                <o:OLEObject Type="Embed" ProgID="Equation.3" ShapeID="_x0000_i1103" DrawAspect="Content" ObjectID="_1492938919" r:id="rId164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(t) 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04" type="#_x0000_t75" style="width:10.5pt;height:21pt" o:ole="">
                  <v:imagedata r:id="rId165" o:title=""/>
                </v:shape>
                <o:OLEObject Type="Embed" ProgID="Equation.3" ShapeID="_x0000_i1104" DrawAspect="Content" ObjectID="_1492938920" r:id="rId166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.t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20" w:dyaOrig="499">
                <v:shape id="_x0000_i1105" type="#_x0000_t75" style="width:17.25pt;height:24.75pt" o:ole="">
                  <v:imagedata r:id="rId167" o:title=""/>
                </v:shape>
                <o:OLEObject Type="Embed" ProgID="Equation.3" ShapeID="_x0000_i1105" DrawAspect="Content" ObjectID="_1492938921" r:id="rId168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du vecteur vitesse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>polynômes du 1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er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degré</w:t>
            </w:r>
          </w:p>
        </w:tc>
      </w:tr>
    </w:tbl>
    <w:p w:rsidR="0044568A" w:rsidRPr="00F55C4E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Le vecteur </w:t>
      </w:r>
      <w:r w:rsidRPr="00F55C4E">
        <w:rPr>
          <w:position w:val="-12"/>
          <w:szCs w:val="24"/>
        </w:rPr>
        <w:object w:dxaOrig="320" w:dyaOrig="499">
          <v:shape id="_x0000_i1106" type="#_x0000_t75" style="width:17.25pt;height:24.75pt" o:ole="">
            <v:imagedata r:id="rId167" o:title=""/>
          </v:shape>
          <o:OLEObject Type="Embed" ProgID="Equation.3" ShapeID="_x0000_i1106" DrawAspect="Content" ObjectID="_1492938922" r:id="rId169"/>
        </w:object>
      </w:r>
      <w:r w:rsidRPr="00F55C4E">
        <w:rPr>
          <w:szCs w:val="24"/>
        </w:rPr>
        <w:t>de coordonnées (v</w:t>
      </w:r>
      <w:r w:rsidRPr="00F55C4E">
        <w:rPr>
          <w:szCs w:val="24"/>
          <w:vertAlign w:val="subscript"/>
        </w:rPr>
        <w:t>0x</w:t>
      </w:r>
      <w:r w:rsidRPr="00F55C4E">
        <w:rPr>
          <w:szCs w:val="24"/>
        </w:rPr>
        <w:t>, v</w:t>
      </w:r>
      <w:r w:rsidRPr="00F55C4E">
        <w:rPr>
          <w:szCs w:val="24"/>
          <w:vertAlign w:val="subscript"/>
        </w:rPr>
        <w:t>0y</w:t>
      </w:r>
      <w:r w:rsidRPr="00F55C4E">
        <w:rPr>
          <w:szCs w:val="24"/>
        </w:rPr>
        <w:t>, v</w:t>
      </w:r>
      <w:r w:rsidRPr="00F55C4E">
        <w:rPr>
          <w:szCs w:val="24"/>
          <w:vertAlign w:val="subscript"/>
        </w:rPr>
        <w:t>0z</w:t>
      </w:r>
      <w:r w:rsidRPr="00F55C4E">
        <w:rPr>
          <w:szCs w:val="24"/>
        </w:rPr>
        <w:t>) est la vitesse initiale (à t = 0) du système.</w:t>
      </w:r>
    </w:p>
    <w:p w:rsidR="0044568A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Ses coordonnées sont les constantes d’intégrations pour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x</w:t>
      </w:r>
      <w:r w:rsidRPr="00F55C4E">
        <w:rPr>
          <w:szCs w:val="24"/>
        </w:rPr>
        <w:t xml:space="preserve">(t),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y</w:t>
      </w:r>
      <w:r w:rsidRPr="00F55C4E">
        <w:rPr>
          <w:szCs w:val="24"/>
        </w:rPr>
        <w:t xml:space="preserve">(t), </w:t>
      </w:r>
      <w:r>
        <w:rPr>
          <w:szCs w:val="24"/>
        </w:rPr>
        <w:t>v</w:t>
      </w:r>
      <w:r w:rsidRPr="00F55C4E">
        <w:rPr>
          <w:szCs w:val="24"/>
          <w:vertAlign w:val="subscript"/>
        </w:rPr>
        <w:t>z</w:t>
      </w:r>
      <w:r w:rsidRPr="00F55C4E">
        <w:rPr>
          <w:szCs w:val="24"/>
        </w:rPr>
        <w:t>(t).</w:t>
      </w: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Default="000C5499" w:rsidP="000C5499">
      <w:pPr>
        <w:pStyle w:val="Texte1"/>
        <w:ind w:left="0"/>
        <w:rPr>
          <w:szCs w:val="24"/>
        </w:rPr>
      </w:pPr>
    </w:p>
    <w:p w:rsidR="000C5499" w:rsidRPr="000C5499" w:rsidRDefault="000C5499" w:rsidP="000C5499">
      <w:pPr>
        <w:pStyle w:val="Texte1"/>
        <w:ind w:left="0"/>
        <w:rPr>
          <w:b/>
          <w:szCs w:val="24"/>
          <w:u w:val="single"/>
        </w:rPr>
      </w:pPr>
      <w:r w:rsidRPr="000C5499">
        <w:rPr>
          <w:b/>
          <w:szCs w:val="24"/>
          <w:u w:val="single"/>
        </w:rPr>
        <w:t>Position</w:t>
      </w:r>
    </w:p>
    <w:tbl>
      <w:tblPr>
        <w:tblW w:w="0" w:type="auto"/>
        <w:tblInd w:w="497" w:type="dxa"/>
        <w:tblBorders>
          <w:top w:val="single" w:sz="4" w:space="0" w:color="FF0000"/>
          <w:left w:val="single" w:sz="4" w:space="0" w:color="FF0000"/>
          <w:bottom w:val="single" w:sz="4" w:space="0" w:color="FF0000"/>
          <w:right w:val="single" w:sz="4" w:space="0" w:color="FF0000"/>
          <w:insideH w:val="single" w:sz="4" w:space="0" w:color="FF0000"/>
          <w:insideV w:val="single" w:sz="4" w:space="0" w:color="FF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0"/>
        <w:gridCol w:w="5256"/>
      </w:tblGrid>
      <w:tr w:rsidR="0044568A" w:rsidRPr="00F55C4E" w:rsidTr="000C5499">
        <w:tc>
          <w:tcPr>
            <w:tcW w:w="4230" w:type="dxa"/>
          </w:tcPr>
          <w:p w:rsidR="0044568A" w:rsidRPr="00F55C4E" w:rsidRDefault="0044568A" w:rsidP="000C5499">
            <w:pPr>
              <w:pStyle w:val="Heading4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Cas général</w:t>
            </w:r>
          </w:p>
          <w:p w:rsidR="0044568A" w:rsidRPr="00F55C4E" w:rsidRDefault="0044568A" w:rsidP="000C54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219" w:dyaOrig="540">
                <v:shape id="_x0000_i1107" type="#_x0000_t75" style="width:61.5pt;height:27pt" o:ole="">
                  <v:imagedata r:id="rId170" o:title=""/>
                </v:shape>
                <o:OLEObject Type="Embed" ProgID="Equation.3" ShapeID="_x0000_i1107" DrawAspect="Content" ObjectID="_1492938923" r:id="rId171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08" type="#_x0000_t75" style="width:24.75pt;height:21pt" o:ole="">
                  <v:imagedata r:id="rId172" o:title=""/>
                </v:shape>
                <o:OLEObject Type="Embed" ProgID="Equation.3" ShapeID="_x0000_i1108" DrawAspect="Content" ObjectID="_1492938924" r:id="rId173"/>
              </w:object>
            </w:r>
            <w:r w:rsidRPr="0076530C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1660" w:dyaOrig="1200">
                <v:shape id="_x0000_i1109" type="#_x0000_t75" style="width:82.5pt;height:60pt" o:ole="">
                  <v:imagedata r:id="rId174" o:title=""/>
                </v:shape>
                <o:OLEObject Type="Embed" ProgID="Equation.3" ShapeID="_x0000_i1109" DrawAspect="Content" ObjectID="_1492938925" r:id="rId175"/>
              </w:object>
            </w:r>
          </w:p>
        </w:tc>
        <w:tc>
          <w:tcPr>
            <w:tcW w:w="5256" w:type="dxa"/>
          </w:tcPr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Cas particulier où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220" w:dyaOrig="440">
                <v:shape id="_x0000_i1110" type="#_x0000_t75" style="width:10.5pt;height:21pt" o:ole="">
                  <v:imagedata r:id="rId122" o:title=""/>
                </v:shape>
                <o:OLEObject Type="Embed" ProgID="Equation.3" ShapeID="_x0000_i1110" DrawAspect="Content" ObjectID="_1492938926" r:id="rId176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=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  <w:u w:val="single"/>
              </w:rPr>
              <w:object w:dxaOrig="400" w:dyaOrig="440">
                <v:shape id="_x0000_i1111" type="#_x0000_t75" style="width:19.5pt;height:21pt" o:ole="">
                  <v:imagedata r:id="rId148" o:title=""/>
                </v:shape>
                <o:OLEObject Type="Embed" ProgID="Equation.3" ShapeID="_x0000_i1111" DrawAspect="Content" ObjectID="_1492938927" r:id="rId177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12" type="#_x0000_t75" style="width:24.75pt;height:21pt" o:ole="">
                  <v:imagedata r:id="rId178" o:title=""/>
                </v:shape>
                <o:OLEObject Type="Embed" ProgID="Equation.3" ShapeID="_x0000_i1112" DrawAspect="Content" ObjectID="_1492938928" r:id="rId179"/>
              </w:object>
            </w:r>
            <w:r w:rsidRPr="0076530C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4380" w:dyaOrig="1520">
                <v:shape id="_x0000_i1113" type="#_x0000_t75" style="width:218.25pt;height:76.5pt" o:ole="">
                  <v:imagedata r:id="rId180" o:title=""/>
                </v:shape>
                <o:OLEObject Type="Embed" ProgID="Equation.3" ShapeID="_x0000_i1113" DrawAspect="Content" ObjectID="_1492938929" r:id="rId181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F3"/>
            </w:r>
            <w:r w:rsidRPr="00F55C4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</w: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60" w:dyaOrig="440">
                <v:shape id="_x0000_i1114" type="#_x0000_t75" style="width:24.75pt;height:21pt" o:ole="">
                  <v:imagedata r:id="rId182" o:title=""/>
                </v:shape>
                <o:OLEObject Type="Embed" ProgID="Equation.3" ShapeID="_x0000_i1114" DrawAspect="Content" ObjectID="_1492938930" r:id="rId183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(t) = </w:t>
            </w:r>
            <w:r w:rsidRPr="00F55C4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240" w:dyaOrig="620">
                <v:shape id="_x0000_i1115" type="#_x0000_t75" style="width:12pt;height:31.5pt" o:ole="">
                  <v:imagedata r:id="rId184" o:title=""/>
                </v:shape>
                <o:OLEObject Type="Embed" ProgID="Equation.3" ShapeID="_x0000_i1115" DrawAspect="Content" ObjectID="_1492938931" r:id="rId185"/>
              </w:object>
            </w:r>
            <w:r w:rsidRPr="00F55C4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116" type="#_x0000_t75" style="width:10.5pt;height:21pt" o:ole="">
                  <v:imagedata r:id="rId165" o:title=""/>
                </v:shape>
                <o:OLEObject Type="Embed" ProgID="Equation.3" ShapeID="_x0000_i1116" DrawAspect="Content" ObjectID="_1492938932" r:id="rId186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>.t</w:t>
            </w:r>
            <w:r w:rsidRPr="00F55C4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320" w:dyaOrig="499">
                <v:shape id="_x0000_i1117" type="#_x0000_t75" style="width:17.25pt;height:24.75pt" o:ole="">
                  <v:imagedata r:id="rId167" o:title=""/>
                </v:shape>
                <o:OLEObject Type="Embed" ProgID="Equation.3" ShapeID="_x0000_i1117" DrawAspect="Content" ObjectID="_1492938933" r:id="rId187"/>
              </w:object>
            </w: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.t + </w:t>
            </w:r>
            <w:r w:rsidRPr="00F55C4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80" w:dyaOrig="499">
                <v:shape id="_x0000_i1118" type="#_x0000_t75" style="width:29.25pt;height:24.75pt" o:ole="">
                  <v:imagedata r:id="rId188" o:title=""/>
                </v:shape>
                <o:OLEObject Type="Embed" ProgID="Equation.3" ShapeID="_x0000_i1118" DrawAspect="Content" ObjectID="_1492938934" r:id="rId189"/>
              </w:object>
            </w:r>
          </w:p>
          <w:p w:rsidR="0044568A" w:rsidRPr="00F55C4E" w:rsidRDefault="0044568A" w:rsidP="004456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55C4E">
              <w:rPr>
                <w:rFonts w:ascii="Times New Roman" w:hAnsi="Times New Roman" w:cs="Times New Roman"/>
                <w:sz w:val="24"/>
                <w:szCs w:val="24"/>
              </w:rPr>
              <w:t xml:space="preserve">Les coordonnées du vecteur position sont des 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>polynômes du 2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Pr="00F55C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degré</w:t>
            </w:r>
          </w:p>
        </w:tc>
      </w:tr>
    </w:tbl>
    <w:p w:rsidR="0044568A" w:rsidRPr="00F55C4E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 xml:space="preserve">Le vecteur </w:t>
      </w:r>
      <w:r w:rsidRPr="00F55C4E">
        <w:rPr>
          <w:position w:val="-12"/>
          <w:szCs w:val="24"/>
        </w:rPr>
        <w:object w:dxaOrig="580" w:dyaOrig="499">
          <v:shape id="_x0000_i1119" type="#_x0000_t75" style="width:29.25pt;height:24.75pt" o:ole="">
            <v:imagedata r:id="rId190" o:title=""/>
          </v:shape>
          <o:OLEObject Type="Embed" ProgID="Equation.3" ShapeID="_x0000_i1119" DrawAspect="Content" ObjectID="_1492938935" r:id="rId191"/>
        </w:object>
      </w:r>
      <w:r w:rsidRPr="00F55C4E">
        <w:rPr>
          <w:szCs w:val="24"/>
        </w:rPr>
        <w:t>de coordonnées (x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, y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, z</w:t>
      </w:r>
      <w:r w:rsidRPr="00F55C4E">
        <w:rPr>
          <w:szCs w:val="24"/>
          <w:vertAlign w:val="subscript"/>
        </w:rPr>
        <w:t>0</w:t>
      </w:r>
      <w:r w:rsidRPr="00F55C4E">
        <w:rPr>
          <w:szCs w:val="24"/>
        </w:rPr>
        <w:t>) est la position initiale (à t = 0) du système.</w:t>
      </w:r>
    </w:p>
    <w:p w:rsidR="0044568A" w:rsidRDefault="0044568A" w:rsidP="0044568A">
      <w:pPr>
        <w:pStyle w:val="Texte1"/>
        <w:rPr>
          <w:szCs w:val="24"/>
        </w:rPr>
      </w:pPr>
      <w:r w:rsidRPr="00F55C4E">
        <w:rPr>
          <w:szCs w:val="24"/>
        </w:rPr>
        <w:t>Ses coordonnées sont les constantes d’intégrations pour x(t), y(t), z(t).</w:t>
      </w:r>
    </w:p>
    <w:p w:rsidR="0044568A" w:rsidRPr="00F55C4E" w:rsidRDefault="0044568A" w:rsidP="0044568A">
      <w:pPr>
        <w:pStyle w:val="Texte1"/>
        <w:rPr>
          <w:szCs w:val="24"/>
        </w:rPr>
      </w:pPr>
    </w:p>
    <w:p w:rsidR="0044568A" w:rsidRPr="000C5499" w:rsidRDefault="000C5499" w:rsidP="000C5499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eastAsia="fr-FR"/>
        </w:rPr>
      </w:pPr>
      <w:bookmarkStart w:id="22" w:name="_Toc391552376"/>
      <w:bookmarkStart w:id="23" w:name="_Toc414639369"/>
      <w:r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Equations </w:t>
      </w:r>
      <w:r w:rsidR="0044568A"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>de trajectoire</w:t>
      </w:r>
      <w:bookmarkEnd w:id="22"/>
      <w:bookmarkEnd w:id="23"/>
      <w:r w:rsidR="0044568A" w:rsidRPr="000C5499">
        <w:rPr>
          <w:rFonts w:ascii="Times New Roman" w:hAnsi="Times New Roman" w:cs="Times New Roman"/>
          <w:color w:val="auto"/>
          <w:sz w:val="28"/>
          <w:szCs w:val="28"/>
          <w:u w:val="single"/>
        </w:rPr>
        <w:t xml:space="preserve"> 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La trajectoire est une courbe indépendante du temps puisque c’est le « chemin » suivi par le système. C’est une grandeur spatiale donnée par les coordonnées de la position : on exprime 2 coordonnées cartésiennes en fonction de la troisième par substitution dans les équations horaires.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Par exemple :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600" w:dyaOrig="720">
          <v:shape id="_x0000_i1120" type="#_x0000_t75" style="width:30pt;height:36pt" o:ole="">
            <v:imagedata r:id="rId192" o:title=""/>
          </v:shape>
          <o:OLEObject Type="Embed" ProgID="Equation.3" ShapeID="_x0000_i1120" DrawAspect="Content" ObjectID="_1492938936" r:id="rId193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ou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600" w:dyaOrig="720">
          <v:shape id="_x0000_i1121" type="#_x0000_t75" style="width:30pt;height:36pt" o:ole="">
            <v:imagedata r:id="rId194" o:title=""/>
          </v:shape>
          <o:OLEObject Type="Embed" ProgID="Equation.3" ShapeID="_x0000_i1121" DrawAspect="Content" ObjectID="_1492938937" r:id="rId195"/>
        </w:object>
      </w:r>
      <w:r w:rsidRPr="00F55C4E">
        <w:rPr>
          <w:rFonts w:ascii="Times New Roman" w:hAnsi="Times New Roman" w:cs="Times New Roman"/>
          <w:sz w:val="24"/>
          <w:szCs w:val="24"/>
        </w:rPr>
        <w:tab/>
        <w:t>ou</w:t>
      </w:r>
      <w:r w:rsidRPr="00F55C4E">
        <w:rPr>
          <w:rFonts w:ascii="Times New Roman" w:hAnsi="Times New Roman" w:cs="Times New Roman"/>
          <w:sz w:val="24"/>
          <w:szCs w:val="24"/>
        </w:rPr>
        <w:tab/>
      </w:r>
      <w:r w:rsidRPr="00F55C4E">
        <w:rPr>
          <w:rFonts w:ascii="Times New Roman" w:hAnsi="Times New Roman" w:cs="Times New Roman"/>
          <w:position w:val="-30"/>
          <w:sz w:val="24"/>
          <w:szCs w:val="24"/>
        </w:rPr>
        <w:object w:dxaOrig="580" w:dyaOrig="720">
          <v:shape id="_x0000_i1122" type="#_x0000_t75" style="width:29.25pt;height:36pt" o:ole="">
            <v:imagedata r:id="rId196" o:title=""/>
          </v:shape>
          <o:OLEObject Type="Embed" ProgID="Equation.3" ShapeID="_x0000_i1122" DrawAspect="Content" ObjectID="_1492938938" r:id="rId197"/>
        </w:objec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On peut ainsi tracer la trajectoire qui visualise le mouvement du système étudié.</w:t>
      </w: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568A" w:rsidRPr="00F55C4E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En terminale, on se retreint à un mouvement plan :</w:t>
      </w:r>
    </w:p>
    <w:p w:rsidR="0044568A" w:rsidRDefault="0044568A" w:rsidP="000C549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5C4E">
        <w:rPr>
          <w:rFonts w:ascii="Times New Roman" w:hAnsi="Times New Roman" w:cs="Times New Roman"/>
          <w:sz w:val="24"/>
          <w:szCs w:val="24"/>
        </w:rPr>
        <w:t>Le repère choisi étant (O,</w:t>
      </w:r>
      <w:r w:rsidRPr="00F55C4E">
        <w:rPr>
          <w:rFonts w:ascii="Times New Roman" w:hAnsi="Times New Roman" w:cs="Times New Roman"/>
          <w:position w:val="-6"/>
          <w:sz w:val="24"/>
          <w:szCs w:val="24"/>
        </w:rPr>
        <w:object w:dxaOrig="220" w:dyaOrig="440">
          <v:shape id="_x0000_i1123" type="#_x0000_t75" style="width:10.5pt;height:21pt" o:ole="">
            <v:imagedata r:id="rId198" o:title=""/>
          </v:shape>
          <o:OLEObject Type="Embed" ProgID="Equation.3" ShapeID="_x0000_i1123" DrawAspect="Content" ObjectID="_1492938939" r:id="rId199"/>
        </w:object>
      </w:r>
      <w:r w:rsidRPr="00F55C4E">
        <w:rPr>
          <w:rFonts w:ascii="Times New Roman" w:hAnsi="Times New Roman" w:cs="Times New Roman"/>
          <w:sz w:val="24"/>
          <w:szCs w:val="24"/>
        </w:rPr>
        <w:t>,</w:t>
      </w:r>
      <w:r w:rsidRPr="005A34EE">
        <w:rPr>
          <w:rFonts w:ascii="Times New Roman" w:hAnsi="Times New Roman" w:cs="Times New Roman"/>
          <w:position w:val="-10"/>
          <w:sz w:val="24"/>
          <w:szCs w:val="24"/>
        </w:rPr>
        <w:object w:dxaOrig="240" w:dyaOrig="499">
          <v:shape id="_x0000_i1124" type="#_x0000_t75" style="width:12pt;height:24.75pt" o:ole="">
            <v:imagedata r:id="rId200" o:title=""/>
          </v:shape>
          <o:OLEObject Type="Embed" ProgID="Equation.3" ShapeID="_x0000_i1124" DrawAspect="Content" ObjectID="_1492938940" r:id="rId201"/>
        </w:object>
      </w:r>
      <w:r w:rsidRPr="00F55C4E">
        <w:rPr>
          <w:rFonts w:ascii="Times New Roman" w:hAnsi="Times New Roman" w:cs="Times New Roman"/>
          <w:sz w:val="24"/>
          <w:szCs w:val="24"/>
        </w:rPr>
        <w:t xml:space="preserve">), on ne garde alors que 2 équations horaires [x(t) et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55C4E">
        <w:rPr>
          <w:rFonts w:ascii="Times New Roman" w:hAnsi="Times New Roman" w:cs="Times New Roman"/>
          <w:sz w:val="24"/>
          <w:szCs w:val="24"/>
        </w:rPr>
        <w:t xml:space="preserve">(t)] et une seule équation de trajectoire ; le plus souvent 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F55C4E">
        <w:rPr>
          <w:rFonts w:ascii="Times New Roman" w:hAnsi="Times New Roman" w:cs="Times New Roman"/>
          <w:sz w:val="24"/>
          <w:szCs w:val="24"/>
        </w:rPr>
        <w:t>(x).</w:t>
      </w:r>
    </w:p>
    <w:p w:rsidR="0044568A" w:rsidRDefault="0044568A" w:rsidP="0044568A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/>
    <w:p w:rsidR="00E94239" w:rsidRDefault="00E94239">
      <w:r>
        <w:br w:type="page"/>
      </w:r>
    </w:p>
    <w:p w:rsidR="00E94239" w:rsidRDefault="00E94239" w:rsidP="002A206C">
      <w:pPr>
        <w:sectPr w:rsidR="00E94239" w:rsidSect="002A206C">
          <w:footerReference w:type="even" r:id="rId202"/>
          <w:pgSz w:w="11906" w:h="16838"/>
          <w:pgMar w:top="682" w:right="566" w:bottom="567" w:left="851" w:header="284" w:footer="301" w:gutter="0"/>
          <w:cols w:space="708"/>
          <w:docGrid w:linePitch="360"/>
        </w:sectPr>
      </w:pPr>
    </w:p>
    <w:p w:rsidR="00E94239" w:rsidRPr="00CF0A46" w:rsidRDefault="00CF0A46" w:rsidP="00E94239">
      <w:pPr>
        <w:pStyle w:val="Heading2"/>
        <w:spacing w:before="0" w:line="240" w:lineRule="auto"/>
        <w:ind w:left="0" w:hanging="426"/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</w:pPr>
      <w:bookmarkStart w:id="24" w:name="_Toc414639370"/>
      <w:r w:rsidRPr="00CF0A46">
        <w:rPr>
          <w:rFonts w:ascii="Times New Roman" w:hAnsi="Times New Roman" w:cs="Times New Roman"/>
          <w:color w:val="auto"/>
          <w:sz w:val="32"/>
          <w:szCs w:val="32"/>
          <w:u w:val="single" w:color="FF0000"/>
        </w:rPr>
        <w:lastRenderedPageBreak/>
        <w:t>Résolution d’un exercice de mécanique</w:t>
      </w:r>
      <w:bookmarkEnd w:id="24"/>
    </w:p>
    <w:tbl>
      <w:tblPr>
        <w:tblpPr w:leftFromText="180" w:rightFromText="180" w:vertAnchor="page" w:horzAnchor="margin" w:tblpY="1287"/>
        <w:tblW w:w="159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25"/>
        <w:gridCol w:w="8221"/>
      </w:tblGrid>
      <w:tr w:rsidR="00CF0A46" w:rsidTr="00CF0A46">
        <w:trPr>
          <w:trHeight w:val="418"/>
        </w:trPr>
        <w:tc>
          <w:tcPr>
            <w:tcW w:w="7725" w:type="dxa"/>
            <w:vAlign w:val="center"/>
          </w:tcPr>
          <w:p w:rsidR="00CF0A46" w:rsidRPr="00BB395C" w:rsidRDefault="00CF0A46" w:rsidP="00CF0A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95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Méthode</w:t>
            </w:r>
          </w:p>
        </w:tc>
        <w:tc>
          <w:tcPr>
            <w:tcW w:w="8221" w:type="dxa"/>
            <w:vAlign w:val="center"/>
          </w:tcPr>
          <w:p w:rsidR="00CF0A46" w:rsidRPr="00BB395C" w:rsidRDefault="00CF0A46" w:rsidP="00CF0A4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395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Recommandations</w:t>
            </w:r>
          </w:p>
        </w:tc>
      </w:tr>
      <w:tr w:rsidR="00CF0A46" w:rsidTr="00CF0A46">
        <w:tc>
          <w:tcPr>
            <w:tcW w:w="7725" w:type="dxa"/>
          </w:tcPr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Lire une première fois l’énoncé en entier pour avoir un aperçu du problème.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Définir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référentiel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système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étudié.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Faire le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bilan des forces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extérieures appliquées au système.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Faire un schéma (simple) et y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tracer les vecteurs forces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afin de repérer leur direction, sens et les différents angles qu’elles forment.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Définir un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repère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(s’il n’est pas donné).</w:t>
            </w:r>
          </w:p>
          <w:p w:rsidR="00CF0A46" w:rsidRPr="004363EC" w:rsidRDefault="00CF0A46" w:rsidP="00CF0A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Préciser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conditions initiales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(coordonnées du 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>vecteur position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du 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>vecteur vitesse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à l’instant </w:t>
            </w:r>
            <w:r w:rsidRPr="004363EC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4363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0 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F0A46" w:rsidRPr="004363EC" w:rsidRDefault="00CF0A46" w:rsidP="00CF0A4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0" w:hanging="18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Utiliser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théorèmes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qui vous semblent convenir en les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énonçant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clairement :</w:t>
            </w:r>
          </w:p>
          <w:p w:rsidR="00CF0A46" w:rsidRPr="004363EC" w:rsidRDefault="00CF0A46" w:rsidP="00634744">
            <w:pPr>
              <w:numPr>
                <w:ilvl w:val="0"/>
                <w:numId w:val="7"/>
              </w:numPr>
              <w:tabs>
                <w:tab w:val="clear" w:pos="1790"/>
              </w:tabs>
              <w:spacing w:after="0" w:line="240" w:lineRule="auto"/>
              <w:ind w:left="65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 fondamentale de la dynamique (2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ème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loi de Newton)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Projection sur les axes pour obtenir les coordonnées du vecteur accélération.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Calcul des valeurs les forces inconnues.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51" w:hanging="381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Equations horaires (coordonnées des vecteurs vitesse et position) par </w:t>
            </w:r>
            <w:r w:rsidRPr="004363EC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intégrations successives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1"/>
                <w:numId w:val="7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Equation de la trajectoire par </w:t>
            </w:r>
            <w:r w:rsidRPr="004363E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substitution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CF0A4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1"/>
                <w:numId w:val="8"/>
              </w:numPr>
              <w:tabs>
                <w:tab w:val="clear" w:pos="1440"/>
              </w:tabs>
              <w:spacing w:after="0" w:line="240" w:lineRule="auto"/>
              <w:ind w:left="65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Loi de conservation de l’énergie mécanique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</w:p>
          <w:p w:rsidR="00CF0A46" w:rsidRPr="004363EC" w:rsidRDefault="00CF0A46" w:rsidP="00634744">
            <w:pPr>
              <w:numPr>
                <w:ilvl w:val="1"/>
                <w:numId w:val="9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Variation de l’énergie cinétique</w:t>
            </w:r>
          </w:p>
          <w:p w:rsidR="00CF0A46" w:rsidRPr="004363EC" w:rsidRDefault="00CF0A46" w:rsidP="00634744">
            <w:pPr>
              <w:numPr>
                <w:ilvl w:val="1"/>
                <w:numId w:val="9"/>
              </w:numPr>
              <w:tabs>
                <w:tab w:val="clear" w:pos="1440"/>
              </w:tabs>
              <w:spacing w:after="0" w:line="240" w:lineRule="auto"/>
              <w:ind w:left="83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Valeur des vitesses</w:t>
            </w:r>
          </w:p>
        </w:tc>
        <w:tc>
          <w:tcPr>
            <w:tcW w:w="8221" w:type="dxa"/>
          </w:tcPr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Noter sur un brouillon les formules qui vous sembleront utiles. 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Le référentiel est toujours supposé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galiléen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et le système est symbolisé par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Le système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subit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toujours les forces extérieures.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Il n’est pas nécessaire de le faire à l’échelle. De toute façon, certaines valeurs manquent en général au début. Faire comme si l’origine des forces était G.</w:t>
            </w:r>
          </w:p>
          <w:p w:rsidR="00CF0A46" w:rsidRPr="004363EC" w:rsidRDefault="00CF0A46" w:rsidP="00634744">
            <w:pPr>
              <w:numPr>
                <w:ilvl w:val="0"/>
                <w:numId w:val="6"/>
              </w:numPr>
              <w:tabs>
                <w:tab w:val="clear" w:pos="1790"/>
              </w:tabs>
              <w:spacing w:after="0" w:line="240" w:lineRule="auto"/>
              <w:ind w:left="182" w:hanging="182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Placer l’origine O du repère cartésien comme étant la position initiale.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rectiligne, choisir l’axe des abscisses dans la même direction et le même sens que celui-ci (c’est plus facile pour les projections des forces).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circulaire, choisir les coordonnées tangentielle et normale.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  <w:t>Si le mouvement est autre, choisir l’axe des abscisses horizontal.</w:t>
            </w:r>
          </w:p>
          <w:p w:rsidR="00CF0A46" w:rsidRPr="004363EC" w:rsidRDefault="00CF0A46" w:rsidP="00634744">
            <w:pPr>
              <w:numPr>
                <w:ilvl w:val="0"/>
                <w:numId w:val="10"/>
              </w:numPr>
              <w:tabs>
                <w:tab w:val="clear" w:pos="1790"/>
              </w:tabs>
              <w:spacing w:after="0" w:line="240" w:lineRule="auto"/>
              <w:ind w:left="334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« D’après </w:t>
            </w:r>
            <w:r w:rsidRPr="004363E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loi fondamentale de la dynamique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</w:t>
            </w:r>
            <w:r w:rsidRPr="004363EC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880" w:dyaOrig="780">
                <v:shape id="_x0000_i1125" type="#_x0000_t75" style="width:93pt;height:37.5pt" o:ole="">
                  <v:imagedata r:id="rId203" o:title=""/>
                </v:shape>
                <o:OLEObject Type="Embed" ProgID="Equation.3" ShapeID="_x0000_i1125" DrawAspect="Content" ObjectID="_1492938941" r:id="rId204"/>
              </w:objec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 car la masse est constante.»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Attention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angles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des forces avec les axes du repère et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Résoudre en général un système d’équations.</w:t>
            </w:r>
          </w:p>
          <w:p w:rsidR="00CF0A46" w:rsidRPr="004363EC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En terminale, l’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accélération est constante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. Il faut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 préciser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pour bien montrer que les équations horaires sont alors des polynômes du 1</w:t>
            </w:r>
            <w:r w:rsidRPr="004363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er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degré pour les vitesses et du 2</w:t>
            </w:r>
            <w:r w:rsidRPr="004363E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degré pour les positions.</w:t>
            </w:r>
          </w:p>
          <w:p w:rsidR="00CF0A46" w:rsidRDefault="00CF0A46" w:rsidP="00634744">
            <w:pPr>
              <w:numPr>
                <w:ilvl w:val="0"/>
                <w:numId w:val="11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Résoudre un système d’équations en substituant le temps par une des coordonnées.</w:t>
            </w:r>
          </w:p>
          <w:p w:rsidR="00CF0A46" w:rsidRPr="004363EC" w:rsidRDefault="00CF0A46" w:rsidP="00CF0A46">
            <w:pPr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A46" w:rsidRPr="004363EC" w:rsidRDefault="00CF0A46" w:rsidP="00634744">
            <w:pPr>
              <w:numPr>
                <w:ilvl w:val="0"/>
                <w:numId w:val="10"/>
              </w:numPr>
              <w:tabs>
                <w:tab w:val="clear" w:pos="1790"/>
              </w:tabs>
              <w:spacing w:after="0" w:line="240" w:lineRule="auto"/>
              <w:ind w:left="334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« Le système n’étant soumis qu’à des forces conservatives :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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Ec = -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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Ep = </w:t>
            </w:r>
            <w:r w:rsidRPr="004363EC">
              <w:rPr>
                <w:rFonts w:ascii="Symbol" w:hAnsi="Symbol" w:cs="Times New Roman"/>
                <w:sz w:val="24"/>
                <w:szCs w:val="24"/>
              </w:rPr>
              <w:t>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W(</w:t>
            </w:r>
            <w:r w:rsidRPr="004363EC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420" w:dyaOrig="520">
                <v:shape id="_x0000_i1126" type="#_x0000_t75" style="width:21pt;height:24.75pt" o:ole="">
                  <v:imagedata r:id="rId205" o:title=""/>
                </v:shape>
                <o:OLEObject Type="Embed" ProgID="Equation.3" ShapeID="_x0000_i1126" DrawAspect="Content" ObjectID="_1492938942" r:id="rId20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:rsidR="00CF0A46" w:rsidRPr="004363EC" w:rsidRDefault="00CF0A46" w:rsidP="00634744">
            <w:pPr>
              <w:numPr>
                <w:ilvl w:val="0"/>
                <w:numId w:val="12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Pour chaque force, donner séparément l’expression la plus simplifiée de son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travail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F0A46" w:rsidRPr="004363EC" w:rsidRDefault="00CF0A46" w:rsidP="00634744">
            <w:pPr>
              <w:numPr>
                <w:ilvl w:val="0"/>
                <w:numId w:val="12"/>
              </w:numPr>
              <w:tabs>
                <w:tab w:val="clear" w:pos="902"/>
              </w:tabs>
              <w:spacing w:after="0" w:line="240" w:lineRule="auto"/>
              <w:ind w:left="290"/>
              <w:rPr>
                <w:rFonts w:ascii="Times New Roman" w:hAnsi="Times New Roman" w:cs="Times New Roman"/>
                <w:sz w:val="24"/>
                <w:szCs w:val="24"/>
              </w:rPr>
            </w:pP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Attention aux </w:t>
            </w:r>
            <w:r w:rsidRPr="004363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signes</w:t>
            </w:r>
            <w:r w:rsidRPr="004363EC">
              <w:rPr>
                <w:rFonts w:ascii="Times New Roman" w:hAnsi="Times New Roman" w:cs="Times New Roman"/>
                <w:sz w:val="24"/>
                <w:szCs w:val="24"/>
              </w:rPr>
              <w:t xml:space="preserve"> dans les expressions.</w:t>
            </w:r>
          </w:p>
        </w:tc>
      </w:tr>
    </w:tbl>
    <w:p w:rsidR="00CF0A46" w:rsidRPr="00A96C0A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>Dans un exercice, si une au moins des conditions expérimentales change, il faut refaire la procédure. Il n’est pas obligé de répéter ce qui reste à l’identique mais il faut les mentionner et surtout préciser tous les changements.</w:t>
      </w:r>
    </w:p>
    <w:p w:rsidR="00CF0A46" w:rsidRPr="00A96C0A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>Effectuer des calculs littéraux en évitant toute valeur numérique : cela engendrerait des erreurs de calcul que l’on risque de traîner jusqu’au résultat.</w:t>
      </w:r>
    </w:p>
    <w:p w:rsidR="00CF0A46" w:rsidRPr="00A96C0A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rFonts w:ascii="Times New Roman" w:hAnsi="Times New Roman" w:cs="Times New Roman"/>
          <w:sz w:val="24"/>
          <w:szCs w:val="24"/>
        </w:rPr>
      </w:pPr>
      <w:r w:rsidRPr="00A96C0A">
        <w:rPr>
          <w:rFonts w:ascii="Times New Roman" w:hAnsi="Times New Roman" w:cs="Times New Roman"/>
          <w:sz w:val="24"/>
          <w:szCs w:val="24"/>
        </w:rPr>
        <w:t xml:space="preserve">Pour chaque question nécessitant un résultat numérique, il faut aboutir à une </w:t>
      </w:r>
      <w:r>
        <w:rPr>
          <w:rFonts w:ascii="Times New Roman" w:hAnsi="Times New Roman" w:cs="Times New Roman"/>
          <w:sz w:val="24"/>
          <w:szCs w:val="24"/>
        </w:rPr>
        <w:t>relation mathématique</w:t>
      </w:r>
      <w:r w:rsidRPr="00A96C0A">
        <w:rPr>
          <w:rFonts w:ascii="Times New Roman" w:hAnsi="Times New Roman" w:cs="Times New Roman"/>
          <w:sz w:val="24"/>
          <w:szCs w:val="24"/>
        </w:rPr>
        <w:t xml:space="preserve"> (encadrée). Par les unités des grandeurs, on peut vérifier la véracité du résultat.</w:t>
      </w:r>
    </w:p>
    <w:p w:rsidR="002A206C" w:rsidRPr="00CF0A46" w:rsidRDefault="00CF0A46" w:rsidP="00634744">
      <w:pPr>
        <w:pStyle w:val="Header"/>
        <w:numPr>
          <w:ilvl w:val="1"/>
          <w:numId w:val="12"/>
        </w:numPr>
        <w:tabs>
          <w:tab w:val="clear" w:pos="1414"/>
          <w:tab w:val="clear" w:pos="4536"/>
          <w:tab w:val="clear" w:pos="9072"/>
        </w:tabs>
        <w:ind w:left="284" w:hanging="142"/>
        <w:rPr>
          <w:sz w:val="24"/>
          <w:szCs w:val="24"/>
        </w:rPr>
      </w:pPr>
      <w:r w:rsidRPr="00CF0A46">
        <w:rPr>
          <w:rFonts w:ascii="Times New Roman" w:hAnsi="Times New Roman" w:cs="Times New Roman"/>
          <w:sz w:val="24"/>
          <w:szCs w:val="24"/>
        </w:rPr>
        <w:t>Faire l’application numérique tout à la fin en n’omettant pas son unité (souligner). Faire le calcul au moins de 2 façons différentes.</w:t>
      </w:r>
    </w:p>
    <w:p w:rsidR="002A206C" w:rsidRPr="002A206C" w:rsidRDefault="002A206C" w:rsidP="002A206C">
      <w:pPr>
        <w:rPr>
          <w:sz w:val="24"/>
          <w:szCs w:val="24"/>
        </w:rPr>
        <w:sectPr w:rsidR="002A206C" w:rsidRPr="002A206C" w:rsidSect="00E94239">
          <w:pgSz w:w="16838" w:h="11906" w:orient="landscape"/>
          <w:pgMar w:top="851" w:right="680" w:bottom="567" w:left="709" w:header="284" w:footer="301" w:gutter="0"/>
          <w:cols w:space="708"/>
          <w:docGrid w:linePitch="360"/>
        </w:sectPr>
      </w:pPr>
    </w:p>
    <w:p w:rsidR="00724945" w:rsidRPr="001C70F3" w:rsidRDefault="00724945" w:rsidP="00724945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line="240" w:lineRule="auto"/>
        <w:ind w:left="0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25" w:name="_Toc414639371"/>
      <w:r>
        <w:rPr>
          <w:rFonts w:ascii="Times New Roman" w:hAnsi="Times New Roman" w:cs="Times New Roman"/>
          <w:color w:val="auto"/>
          <w:sz w:val="40"/>
          <w:szCs w:val="40"/>
        </w:rPr>
        <w:lastRenderedPageBreak/>
        <w:t xml:space="preserve">Formulaire de </w:t>
      </w:r>
      <w:r w:rsidR="009C340F">
        <w:rPr>
          <w:rFonts w:ascii="Times New Roman" w:hAnsi="Times New Roman" w:cs="Times New Roman"/>
          <w:color w:val="auto"/>
          <w:sz w:val="40"/>
          <w:szCs w:val="40"/>
        </w:rPr>
        <w:t>Physique</w:t>
      </w:r>
      <w:bookmarkEnd w:id="25"/>
    </w:p>
    <w:p w:rsidR="00724945" w:rsidRDefault="00724945" w:rsidP="00886DD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0265B" w:rsidRPr="009B281B" w:rsidRDefault="00CF0A46" w:rsidP="00DB741E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  <w:lang w:val="en-GB"/>
        </w:rPr>
      </w:pPr>
      <w:bookmarkStart w:id="26" w:name="_Toc414639372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  <w:lang w:val="en-GB"/>
        </w:rPr>
        <w:t>Dynamique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3"/>
        <w:gridCol w:w="414"/>
        <w:gridCol w:w="689"/>
        <w:gridCol w:w="827"/>
        <w:gridCol w:w="1515"/>
        <w:gridCol w:w="2470"/>
      </w:tblGrid>
      <w:tr w:rsidR="00172E0C" w:rsidTr="00521460">
        <w:tc>
          <w:tcPr>
            <w:tcW w:w="4563" w:type="dxa"/>
            <w:vAlign w:val="center"/>
          </w:tcPr>
          <w:p w:rsidR="00CF0A46" w:rsidRDefault="00CF0A46" w:rsidP="001045DE">
            <w:pPr>
              <w:autoSpaceDE w:val="0"/>
              <w:autoSpaceDN w:val="0"/>
              <w:adjustRightInd w:val="0"/>
              <w:ind w:right="42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Champ gravitationnel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Brush Script Std" w:hAnsi="Brush Script Std" w:cs="Times New Roman"/>
                <w:sz w:val="24"/>
                <w:szCs w:val="24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Brush Script MT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Brush Script MT" w:cs="Times New Roman"/>
                      <w:sz w:val="24"/>
                      <w:szCs w:val="24"/>
                    </w:rPr>
                    <m:t>G</m:t>
                  </m:r>
                </m:e>
              </m:acc>
            </m:oMath>
            <w:r w:rsidRPr="00634744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 </w: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="00634744" w:rsidRPr="00634744">
              <w:rPr>
                <w:b/>
                <w:position w:val="-24"/>
              </w:rPr>
              <w:object w:dxaOrig="639" w:dyaOrig="620">
                <v:shape id="_x0000_i1127" type="#_x0000_t75" style="width:32.25pt;height:30.75pt" o:ole="">
                  <v:imagedata r:id="rId207" o:title=""/>
                </v:shape>
                <o:OLEObject Type="Embed" ProgID="Equation.3" ShapeID="_x0000_i1127" DrawAspect="Content" ObjectID="_1492938943" r:id="rId208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28" type="#_x0000_t75" style="width:17.25pt;height:24.75pt" o:ole="">
                  <v:imagedata r:id="rId209" o:title=""/>
                </v:shape>
                <o:OLEObject Type="Embed" ProgID="Equation.3" ShapeID="_x0000_i1128" DrawAspect="Content" ObjectID="_1492938944" r:id="rId210"/>
              </w:object>
            </w:r>
          </w:p>
          <w:p w:rsidR="00172E0C" w:rsidRPr="00CF0A46" w:rsidRDefault="00CF0A46" w:rsidP="001045D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915" w:type="dxa"/>
            <w:gridSpan w:val="5"/>
            <w:vAlign w:val="center"/>
          </w:tcPr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G = 6,67×10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S.I. : constante de gravitation universelle</w:t>
            </w:r>
          </w:p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="00EF2441">
              <w:rPr>
                <w:rFonts w:ascii="Times New Roman" w:hAnsi="Times New Roman" w:cs="Times New Roman"/>
                <w:sz w:val="24"/>
                <w:szCs w:val="24"/>
              </w:rPr>
              <w:t> : masse de l’astre (kg)</w:t>
            </w:r>
          </w:p>
          <w:p w:rsidR="00EF2441" w:rsidRDefault="00CF0A46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distance par rapp</w:t>
            </w:r>
            <w:r w:rsidR="00EF2441">
              <w:rPr>
                <w:rFonts w:ascii="Times New Roman" w:hAnsi="Times New Roman" w:cs="Times New Roman"/>
                <w:sz w:val="24"/>
                <w:szCs w:val="24"/>
              </w:rPr>
              <w:t>ort au centre de l’astre (m)</w:t>
            </w:r>
          </w:p>
          <w:p w:rsidR="00172E0C" w:rsidRPr="00CF0A46" w:rsidRDefault="001C0363" w:rsidP="001045DE">
            <w:pPr>
              <w:autoSpaceDE w:val="0"/>
              <w:autoSpaceDN w:val="0"/>
              <w:adjustRightInd w:val="0"/>
              <w:ind w:right="-2"/>
              <w:rPr>
                <w:rFonts w:ascii="Times New Roman" w:hAnsi="Times New Roman" w:cs="Times New Roman"/>
                <w:sz w:val="24"/>
              </w:rPr>
            </w:pPr>
            <w:r w:rsidRPr="001C0363">
              <w:rPr>
                <w:b/>
                <w:position w:val="-12"/>
              </w:rPr>
              <w:object w:dxaOrig="340" w:dyaOrig="499">
                <v:shape id="_x0000_i1129" type="#_x0000_t75" style="width:15.75pt;height:24.75pt" o:ole="">
                  <v:imagedata r:id="rId211" o:title=""/>
                </v:shape>
                <o:OLEObject Type="Embed" ProgID="Equation.3" ShapeID="_x0000_i1129" DrawAspect="Content" ObjectID="_1492938945" r:id="rId212"/>
              </w:object>
            </w:r>
            <w:r w:rsidR="00CF0A46"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normal centripète</w:t>
            </w:r>
          </w:p>
        </w:tc>
      </w:tr>
      <w:tr w:rsidR="001C0363" w:rsidRPr="00172E0C" w:rsidTr="00521460">
        <w:tc>
          <w:tcPr>
            <w:tcW w:w="5666" w:type="dxa"/>
            <w:gridSpan w:val="3"/>
          </w:tcPr>
          <w:p w:rsidR="001C0363" w:rsidRPr="00CF0A46" w:rsidRDefault="001C0363" w:rsidP="00CF0A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Force de gravitation universelle : </w:t>
            </w:r>
            <w:r w:rsidRPr="00634744">
              <w:rPr>
                <w:b/>
                <w:position w:val="-10"/>
              </w:rPr>
              <w:object w:dxaOrig="420" w:dyaOrig="480">
                <v:shape id="_x0000_i1130" type="#_x0000_t75" style="width:21pt;height:24.75pt" o:ole="">
                  <v:imagedata r:id="rId213" o:title=""/>
                </v:shape>
                <o:OLEObject Type="Embed" ProgID="Equation.3" ShapeID="_x0000_i1130" DrawAspect="Content" ObjectID="_1492938946" r:id="rId214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634744">
              <w:rPr>
                <w:b/>
                <w:position w:val="-24"/>
              </w:rPr>
              <w:object w:dxaOrig="1100" w:dyaOrig="620">
                <v:shape id="_x0000_i1131" type="#_x0000_t75" style="width:54.75pt;height:30.75pt" o:ole="">
                  <v:imagedata r:id="rId215" o:title=""/>
                </v:shape>
                <o:OLEObject Type="Embed" ProgID="Equation.3" ShapeID="_x0000_i1131" DrawAspect="Content" ObjectID="_1492938947" r:id="rId216"/>
              </w:objec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32" type="#_x0000_t75" style="width:17.25pt;height:24.75pt" o:ole="">
                  <v:imagedata r:id="rId217" o:title=""/>
                </v:shape>
                <o:OLEObject Type="Embed" ProgID="Equation.3" ShapeID="_x0000_i1132" DrawAspect="Content" ObjectID="_1492938948" r:id="rId218"/>
              </w:object>
            </w:r>
            <w:r>
              <w:tab/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N)</w:t>
            </w:r>
          </w:p>
        </w:tc>
        <w:tc>
          <w:tcPr>
            <w:tcW w:w="4812" w:type="dxa"/>
            <w:gridSpan w:val="3"/>
          </w:tcPr>
          <w:p w:rsidR="001C0363" w:rsidRDefault="001C0363" w:rsidP="001C0363">
            <w:pPr>
              <w:autoSpaceDE w:val="0"/>
              <w:autoSpaceDN w:val="0"/>
              <w:adjustRightInd w:val="0"/>
              <w:ind w:right="-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masse des corps (kg)</w:t>
            </w:r>
          </w:p>
          <w:p w:rsidR="001C0363" w:rsidRPr="00CF0A46" w:rsidRDefault="001C0363" w:rsidP="001C0363">
            <w:pPr>
              <w:autoSpaceDE w:val="0"/>
              <w:autoSpaceDN w:val="0"/>
              <w:adjustRightInd w:val="0"/>
              <w:ind w:left="317" w:right="-2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distance par rapp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ort au centre d’inertie des corps (m)</w:t>
            </w:r>
          </w:p>
        </w:tc>
      </w:tr>
      <w:tr w:rsidR="00CF0A46" w:rsidRPr="00172E0C" w:rsidTr="00521460">
        <w:tc>
          <w:tcPr>
            <w:tcW w:w="8008" w:type="dxa"/>
            <w:gridSpan w:val="5"/>
          </w:tcPr>
          <w:p w:rsidR="00CF0A46" w:rsidRPr="00857469" w:rsidRDefault="00CF0A46" w:rsidP="00634744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Champ de pesanteur : </w:t>
            </w:r>
            <w:r w:rsidR="00634744" w:rsidRPr="00AA7047">
              <w:rPr>
                <w:position w:val="-10"/>
              </w:rPr>
              <w:object w:dxaOrig="220" w:dyaOrig="480">
                <v:shape id="_x0000_i1133" type="#_x0000_t75" style="width:10.5pt;height:24.75pt" o:ole="">
                  <v:imagedata r:id="rId219" o:title=""/>
                </v:shape>
                <o:OLEObject Type="Embed" ProgID="Equation.3" ShapeID="_x0000_i1133" DrawAspect="Content" ObjectID="_1492938949" r:id="rId220"/>
              </w:object>
            </w:r>
            <w:r w:rsidR="00FB5B98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="00FB5B98">
              <w:rPr>
                <w:rFonts w:ascii="Times New Roman" w:hAnsi="Times New Roman" w:cs="Times New Roman"/>
                <w:sz w:val="24"/>
                <w:szCs w:val="24"/>
              </w:rPr>
              <w:t xml:space="preserve">)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vertical vers le bas ;  </w:t>
            </w:r>
            <w:r w:rsidRPr="00634744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</w:t>
            </w:r>
            <w:r w:rsidRPr="0063474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1BE6" w:rsidRPr="00AA7047">
              <w:rPr>
                <w:position w:val="-24"/>
              </w:rPr>
              <w:object w:dxaOrig="680" w:dyaOrig="620">
                <v:shape id="_x0000_i1134" type="#_x0000_t75" style="width:35.25pt;height:31.5pt" o:ole="">
                  <v:imagedata r:id="rId221" o:title=""/>
                </v:shape>
                <o:OLEObject Type="Embed" ProgID="Equation.3" ShapeID="_x0000_i1134" DrawAspect="Content" ObjectID="_1492938950" r:id="rId222"/>
              </w:object>
            </w:r>
          </w:p>
        </w:tc>
        <w:tc>
          <w:tcPr>
            <w:tcW w:w="2470" w:type="dxa"/>
            <w:vAlign w:val="center"/>
          </w:tcPr>
          <w:p w:rsidR="00CF0A46" w:rsidRPr="00857469" w:rsidRDefault="00CF0A46" w:rsidP="003D3C89">
            <w:pPr>
              <w:autoSpaceDE w:val="0"/>
              <w:autoSpaceDN w:val="0"/>
              <w:adjustRightInd w:val="0"/>
              <w:ind w:right="-2"/>
              <w:jc w:val="center"/>
              <w:rPr>
                <w:rFonts w:ascii="Times New Roman" w:hAnsi="Times New Roman" w:cs="Times New Roman"/>
                <w:sz w:val="24"/>
              </w:rPr>
            </w:pPr>
            <w:r w:rsidRPr="00371BE6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rayon de l’astre (m)</w:t>
            </w:r>
          </w:p>
        </w:tc>
      </w:tr>
      <w:tr w:rsidR="00634744" w:rsidRPr="00172E0C" w:rsidTr="00521460">
        <w:tc>
          <w:tcPr>
            <w:tcW w:w="4563" w:type="dxa"/>
          </w:tcPr>
          <w:p w:rsidR="00634744" w:rsidRPr="00172E0C" w:rsidRDefault="00634744" w:rsidP="00857469">
            <w:pPr>
              <w:pStyle w:val="Default"/>
              <w:jc w:val="center"/>
              <w:rPr>
                <w:rFonts w:ascii="Times New Roman" w:hAnsi="Times New Roman" w:cs="Times New Roman"/>
                <w:b/>
                <w:iCs/>
              </w:rPr>
            </w:pPr>
            <w:r w:rsidRPr="00900566">
              <w:rPr>
                <w:rFonts w:ascii="Times New Roman" w:hAnsi="Times New Roman" w:cs="Times New Roman"/>
              </w:rPr>
              <w:t xml:space="preserve">Poids : </w:t>
            </w:r>
            <w:r w:rsidRPr="004B621D">
              <w:rPr>
                <w:position w:val="-4"/>
              </w:rPr>
              <w:object w:dxaOrig="220" w:dyaOrig="420">
                <v:shape id="_x0000_i1135" type="#_x0000_t75" style="width:10.5pt;height:21pt" o:ole="">
                  <v:imagedata r:id="rId223" o:title=""/>
                </v:shape>
                <o:OLEObject Type="Embed" ProgID="Equation.3" ShapeID="_x0000_i1135" DrawAspect="Content" ObjectID="_1492938951" r:id="rId224"/>
              </w:object>
            </w:r>
            <w:r w:rsidRPr="00900566">
              <w:rPr>
                <w:rFonts w:ascii="Times New Roman" w:hAnsi="Times New Roman" w:cs="Times New Roman"/>
              </w:rPr>
              <w:t xml:space="preserve"> </w:t>
            </w:r>
            <w:r w:rsidRPr="00634744">
              <w:rPr>
                <w:rFonts w:ascii="Times New Roman" w:hAnsi="Times New Roman" w:cs="Times New Roman"/>
                <w:b/>
              </w:rPr>
              <w:t xml:space="preserve">= </w:t>
            </w:r>
            <w:r w:rsidRPr="00634744">
              <w:rPr>
                <w:rFonts w:ascii="Times New Roman" w:hAnsi="Times New Roman" w:cs="Times New Roman"/>
                <w:b/>
                <w:i/>
                <w:iCs/>
              </w:rPr>
              <w:t>m</w:t>
            </w:r>
            <w:r w:rsidRPr="00900566">
              <w:rPr>
                <w:rFonts w:ascii="Times New Roman" w:hAnsi="Times New Roman" w:cs="Times New Roman"/>
              </w:rPr>
              <w:t>.</w:t>
            </w:r>
            <w:r w:rsidRPr="004B621D">
              <w:rPr>
                <w:position w:val="-10"/>
              </w:rPr>
              <w:object w:dxaOrig="220" w:dyaOrig="480">
                <v:shape id="_x0000_i1136" type="#_x0000_t75" style="width:10.5pt;height:24.75pt" o:ole="">
                  <v:imagedata r:id="rId225" o:title=""/>
                </v:shape>
                <o:OLEObject Type="Embed" ProgID="Equation.3" ShapeID="_x0000_i1136" DrawAspect="Content" ObjectID="_1492938952" r:id="rId226"/>
              </w:object>
            </w:r>
            <w:r>
              <w:rPr>
                <w:rFonts w:ascii="Times New Roman" w:hAnsi="Times New Roman" w:cs="Times New Roman"/>
              </w:rPr>
              <w:t xml:space="preserve">   </w:t>
            </w:r>
            <w:r w:rsidRPr="00900566">
              <w:rPr>
                <w:rFonts w:ascii="Times New Roman" w:hAnsi="Times New Roman" w:cs="Times New Roman"/>
              </w:rPr>
              <w:t>(en N)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00566">
              <w:rPr>
                <w:rFonts w:ascii="Times New Roman" w:hAnsi="Times New Roman" w:cs="Times New Roman"/>
              </w:rPr>
              <w:t>vertical vers le bas</w:t>
            </w:r>
          </w:p>
        </w:tc>
        <w:tc>
          <w:tcPr>
            <w:tcW w:w="5915" w:type="dxa"/>
            <w:gridSpan w:val="5"/>
          </w:tcPr>
          <w:p w:rsidR="00EF2441" w:rsidRDefault="00634744" w:rsidP="00EF2441">
            <w:pPr>
              <w:pStyle w:val="Default"/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m</w:t>
            </w:r>
            <w:r w:rsidR="00EF2441">
              <w:rPr>
                <w:rFonts w:ascii="Times New Roman" w:hAnsi="Times New Roman" w:cs="Times New Roman"/>
              </w:rPr>
              <w:t> : masse du système (kg)</w:t>
            </w:r>
          </w:p>
          <w:p w:rsidR="00634744" w:rsidRPr="00172E0C" w:rsidRDefault="00634744" w:rsidP="00EF2441">
            <w:pPr>
              <w:pStyle w:val="Default"/>
              <w:rPr>
                <w:rFonts w:ascii="Times New Roman" w:hAnsi="Times New Roman" w:cs="Times New Roman"/>
                <w:b/>
                <w:iCs/>
              </w:rPr>
            </w:pPr>
            <w:r w:rsidRPr="00634744">
              <w:rPr>
                <w:rFonts w:ascii="Times New Roman" w:hAnsi="Times New Roman" w:cs="Times New Roman"/>
                <w:i/>
              </w:rPr>
              <w:t>g</w:t>
            </w:r>
            <w:r w:rsidRPr="00900566">
              <w:rPr>
                <w:rFonts w:ascii="Times New Roman" w:hAnsi="Times New Roman" w:cs="Times New Roman"/>
              </w:rPr>
              <w:t> : intensité (ou champ) de pesanteur (en m.s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</w:rPr>
              <w:t>)</w:t>
            </w:r>
          </w:p>
        </w:tc>
      </w:tr>
      <w:tr w:rsidR="00EF2441" w:rsidRPr="00172E0C" w:rsidTr="00521460">
        <w:tc>
          <w:tcPr>
            <w:tcW w:w="6493" w:type="dxa"/>
            <w:gridSpan w:val="4"/>
          </w:tcPr>
          <w:p w:rsidR="00EF2441" w:rsidRPr="00172E0C" w:rsidRDefault="00EF2441" w:rsidP="00EF2441">
            <w:pPr>
              <w:pStyle w:val="Default"/>
              <w:jc w:val="center"/>
              <w:rPr>
                <w:rFonts w:ascii="Times New Roman" w:hAnsi="Times New Roman" w:cs="Times New Roman"/>
              </w:rPr>
            </w:pPr>
            <w:r w:rsidRPr="00900566">
              <w:rPr>
                <w:rFonts w:ascii="Times New Roman" w:hAnsi="Times New Roman" w:cs="Times New Roman"/>
              </w:rPr>
              <w:t xml:space="preserve">Poussée d'Archimède :  </w:t>
            </w:r>
            <w:r w:rsidRPr="00EF2441">
              <w:rPr>
                <w:b/>
                <w:position w:val="-4"/>
              </w:rPr>
              <w:object w:dxaOrig="260" w:dyaOrig="420">
                <v:shape id="_x0000_i1137" type="#_x0000_t75" style="width:12.75pt;height:21pt" o:ole="">
                  <v:imagedata r:id="rId227" o:title=""/>
                </v:shape>
                <o:OLEObject Type="Embed" ProgID="Equation.3" ShapeID="_x0000_i1137" DrawAspect="Content" ObjectID="_1492938953" r:id="rId228"/>
              </w:object>
            </w:r>
            <w:r w:rsidRPr="00EF2441">
              <w:rPr>
                <w:rFonts w:ascii="Times New Roman" w:hAnsi="Times New Roman" w:cs="Times New Roman"/>
                <w:b/>
              </w:rPr>
              <w:t xml:space="preserve">= - </w:t>
            </w:r>
            <w:r w:rsidRPr="00371BE6">
              <w:rPr>
                <w:rFonts w:ascii="Symbol" w:hAnsi="Symbol" w:cs="Times New Roman"/>
                <w:b/>
                <w:i/>
              </w:rPr>
              <w:t></w:t>
            </w:r>
            <w:r w:rsidRPr="00371BE6">
              <w:rPr>
                <w:rFonts w:ascii="Times New Roman" w:hAnsi="Times New Roman" w:cs="Times New Roman"/>
                <w:b/>
                <w:i/>
              </w:rPr>
              <w:t>.V</w:t>
            </w:r>
            <w:r w:rsidRPr="00EF2441">
              <w:rPr>
                <w:rFonts w:ascii="Times New Roman" w:hAnsi="Times New Roman" w:cs="Times New Roman"/>
                <w:b/>
              </w:rPr>
              <w:t>.</w:t>
            </w:r>
            <w:r w:rsidRPr="004B621D">
              <w:rPr>
                <w:position w:val="-10"/>
              </w:rPr>
              <w:object w:dxaOrig="220" w:dyaOrig="480">
                <v:shape id="_x0000_i1138" type="#_x0000_t75" style="width:10.5pt;height:24.75pt" o:ole="">
                  <v:imagedata r:id="rId229" o:title=""/>
                </v:shape>
                <o:OLEObject Type="Embed" ProgID="Equation.3" ShapeID="_x0000_i1138" DrawAspect="Content" ObjectID="_1492938954" r:id="rId230"/>
              </w:object>
            </w:r>
            <w:r>
              <w:rPr>
                <w:rFonts w:ascii="Times New Roman" w:hAnsi="Times New Roman" w:cs="Times New Roman"/>
              </w:rPr>
              <w:t xml:space="preserve">   </w:t>
            </w:r>
            <w:r w:rsidRPr="00900566">
              <w:rPr>
                <w:rFonts w:ascii="Times New Roman" w:hAnsi="Times New Roman" w:cs="Times New Roman"/>
              </w:rPr>
              <w:t>(en N) vertical vers le haut</w:t>
            </w:r>
          </w:p>
        </w:tc>
        <w:tc>
          <w:tcPr>
            <w:tcW w:w="3985" w:type="dxa"/>
            <w:gridSpan w:val="2"/>
          </w:tcPr>
          <w:p w:rsidR="00EF2441" w:rsidRDefault="00EF2441" w:rsidP="00EF24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1BE6">
              <w:rPr>
                <w:rFonts w:ascii="Symbol" w:hAnsi="Symbol" w:cs="Times New Roman"/>
                <w:i/>
                <w:sz w:val="24"/>
                <w:szCs w:val="24"/>
              </w:rPr>
              <w:t>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: masse volumique du fluide (kg.m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EF2441" w:rsidRPr="00172E0C" w:rsidRDefault="00EF2441" w:rsidP="00EF2441">
            <w:pPr>
              <w:rPr>
                <w:rFonts w:ascii="Times New Roman" w:hAnsi="Times New Roman" w:cs="Times New Roman"/>
              </w:rPr>
            </w:pPr>
            <w:r w:rsidRPr="00371BE6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volume du fluide déplacé (m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172E0C" w:rsidRPr="00172E0C" w:rsidTr="00521460">
        <w:tc>
          <w:tcPr>
            <w:tcW w:w="5666" w:type="dxa"/>
            <w:gridSpan w:val="3"/>
            <w:vAlign w:val="center"/>
          </w:tcPr>
          <w:p w:rsidR="00E7120E" w:rsidRDefault="00E7120E" w:rsidP="00E712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Champ électrique uniforme dans un condensateur plan 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E31AA">
              <w:rPr>
                <w:position w:val="-4"/>
              </w:rPr>
              <w:object w:dxaOrig="260" w:dyaOrig="420">
                <v:shape id="_x0000_i1139" type="#_x0000_t75" style="width:12.75pt;height:21pt" o:ole="">
                  <v:imagedata r:id="rId231" o:title=""/>
                </v:shape>
                <o:OLEObject Type="Embed" ProgID="Equation.3" ShapeID="_x0000_i1139" DrawAspect="Content" ObjectID="_1492938955" r:id="rId23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 w:rsidRPr="001E31AA">
              <w:rPr>
                <w:position w:val="-24"/>
              </w:rPr>
              <w:object w:dxaOrig="300" w:dyaOrig="620">
                <v:shape id="_x0000_i1140" type="#_x0000_t75" style="width:13.5pt;height:31.5pt" o:ole="">
                  <v:imagedata r:id="rId233" o:title=""/>
                </v:shape>
                <o:OLEObject Type="Embed" ProgID="Equation.3" ShapeID="_x0000_i1140" DrawAspect="Content" ObjectID="_1492938956" r:id="rId234"/>
              </w:object>
            </w:r>
            <w:r w:rsidRPr="00E7120E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4B621D">
              <w:rPr>
                <w:position w:val="-6"/>
              </w:rPr>
              <w:object w:dxaOrig="220" w:dyaOrig="440">
                <v:shape id="_x0000_i1141" type="#_x0000_t75" style="width:10.5pt;height:21.75pt" o:ole="">
                  <v:imagedata r:id="rId235" o:title=""/>
                </v:shape>
                <o:OLEObject Type="Embed" ProgID="Equation.3" ShapeID="_x0000_i1141" DrawAspect="Content" ObjectID="_1492938957" r:id="rId236"/>
              </w:object>
            </w:r>
          </w:p>
          <w:p w:rsidR="00172E0C" w:rsidRPr="00E7120E" w:rsidRDefault="00E7120E" w:rsidP="00E7120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E31AA">
              <w:rPr>
                <w:position w:val="-4"/>
              </w:rPr>
              <w:object w:dxaOrig="240" w:dyaOrig="440">
                <v:shape id="_x0000_i1142" type="#_x0000_t75" style="width:12pt;height:21pt" o:ole="">
                  <v:imagedata r:id="rId237" o:title=""/>
                </v:shape>
                <o:OLEObject Type="Embed" ProgID="Equation.3" ShapeID="_x0000_i1142" DrawAspect="Content" ObjectID="_1492938958" r:id="rId23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descend le potentiel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V.m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812" w:type="dxa"/>
            <w:gridSpan w:val="3"/>
            <w:vAlign w:val="center"/>
          </w:tcPr>
          <w:p w:rsid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521460">
              <w:rPr>
                <w:rFonts w:ascii="Times New Roman" w:hAnsi="Times New Roman" w:cs="Times New Roman"/>
                <w:sz w:val="24"/>
                <w:szCs w:val="24"/>
              </w:rPr>
              <w:t>tension électrique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entre les armatures (V)</w:t>
            </w:r>
          </w:p>
          <w:p w:rsid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distance entre les armatures</w:t>
            </w:r>
            <w:r w:rsidR="00521460">
              <w:rPr>
                <w:rFonts w:ascii="Times New Roman" w:hAnsi="Times New Roman" w:cs="Times New Roman"/>
                <w:sz w:val="24"/>
                <w:szCs w:val="24"/>
              </w:rPr>
              <w:t xml:space="preserve"> (m)</w:t>
            </w:r>
          </w:p>
          <w:p w:rsidR="00172E0C" w:rsidRPr="00E7120E" w:rsidRDefault="00E7120E" w:rsidP="00E7120E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 w:rsidRPr="00830BF3">
              <w:rPr>
                <w:position w:val="-6"/>
              </w:rPr>
              <w:object w:dxaOrig="220" w:dyaOrig="440">
                <v:shape id="_x0000_i1143" type="#_x0000_t75" style="width:10.5pt;height:21pt" o:ole="">
                  <v:imagedata r:id="rId239" o:title=""/>
                </v:shape>
                <o:OLEObject Type="Embed" ProgID="Equation.3" ShapeID="_x0000_i1143" DrawAspect="Content" ObjectID="_1492938959" r:id="rId24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qui descend le potentiel.</w:t>
            </w:r>
          </w:p>
        </w:tc>
      </w:tr>
      <w:tr w:rsidR="00371BE6" w:rsidRPr="00172E0C" w:rsidTr="00521460">
        <w:tc>
          <w:tcPr>
            <w:tcW w:w="5666" w:type="dxa"/>
            <w:gridSpan w:val="3"/>
            <w:vAlign w:val="center"/>
          </w:tcPr>
          <w:p w:rsidR="00371BE6" w:rsidRPr="00900566" w:rsidRDefault="00371BE6" w:rsidP="00371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Force électrique : </w:t>
            </w:r>
            <w:r w:rsidRPr="00371BE6">
              <w:rPr>
                <w:b/>
                <w:position w:val="-12"/>
              </w:rPr>
              <w:object w:dxaOrig="300" w:dyaOrig="499">
                <v:shape id="_x0000_i1144" type="#_x0000_t75" style="width:13.5pt;height:24.75pt" o:ole="">
                  <v:imagedata r:id="rId241" o:title=""/>
                </v:shape>
                <o:OLEObject Type="Embed" ProgID="Equation.3" ShapeID="_x0000_i1144" DrawAspect="Content" ObjectID="_1492938960" r:id="rId242"/>
              </w:objec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371BE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</w: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371BE6">
              <w:rPr>
                <w:b/>
                <w:position w:val="-4"/>
              </w:rPr>
              <w:object w:dxaOrig="260" w:dyaOrig="420">
                <v:shape id="_x0000_i1145" type="#_x0000_t75" style="width:12.75pt;height:21pt" o:ole="">
                  <v:imagedata r:id="rId243" o:title=""/>
                </v:shape>
                <o:OLEObject Type="Embed" ProgID="Equation.3" ShapeID="_x0000_i1145" DrawAspect="Content" ObjectID="_1492938961" r:id="rId24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</w:tc>
        <w:tc>
          <w:tcPr>
            <w:tcW w:w="4812" w:type="dxa"/>
            <w:gridSpan w:val="3"/>
            <w:vAlign w:val="center"/>
          </w:tcPr>
          <w:p w:rsidR="00371BE6" w:rsidRPr="00371BE6" w:rsidRDefault="00371BE6" w:rsidP="00371BE6">
            <w:pPr>
              <w:ind w:left="35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champ électrique (V.m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A33D9" w:rsidRPr="00CF0A46" w:rsidTr="00521460">
        <w:tc>
          <w:tcPr>
            <w:tcW w:w="10478" w:type="dxa"/>
            <w:gridSpan w:val="6"/>
          </w:tcPr>
          <w:p w:rsidR="00571A76" w:rsidRDefault="00371BE6" w:rsidP="00571A76">
            <w:pPr>
              <w:overflowPunct w:val="0"/>
              <w:autoSpaceDE w:val="0"/>
              <w:autoSpaceDN w:val="0"/>
              <w:adjustRightInd w:val="0"/>
              <w:ind w:hanging="12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Réaction d’un support : </w:t>
            </w:r>
            <w:r w:rsidR="00571A76" w:rsidRPr="00571A76">
              <w:rPr>
                <w:b/>
                <w:position w:val="-4"/>
              </w:rPr>
              <w:object w:dxaOrig="260" w:dyaOrig="420">
                <v:shape id="_x0000_i1146" type="#_x0000_t75" style="width:12.75pt;height:21pt" o:ole="">
                  <v:imagedata r:id="rId245" o:title=""/>
                </v:shape>
                <o:OLEObject Type="Embed" ProgID="Equation.3" ShapeID="_x0000_i1146" DrawAspect="Content" ObjectID="_1492938962" r:id="rId246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="00571A76" w:rsidRPr="00571A76">
              <w:rPr>
                <w:b/>
                <w:position w:val="-6"/>
              </w:rPr>
              <w:object w:dxaOrig="380" w:dyaOrig="440">
                <v:shape id="_x0000_i1147" type="#_x0000_t75" style="width:19.5pt;height:21.75pt" o:ole="">
                  <v:imagedata r:id="rId247" o:title=""/>
                </v:shape>
                <o:OLEObject Type="Embed" ProgID="Equation.3" ShapeID="_x0000_i1147" DrawAspect="Content" ObjectID="_1492938963" r:id="rId248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+ </w:t>
            </w:r>
            <w:r w:rsidR="00571A76" w:rsidRPr="00571A76">
              <w:rPr>
                <w:b/>
                <w:position w:val="-6"/>
              </w:rPr>
              <w:object w:dxaOrig="360" w:dyaOrig="440">
                <v:shape id="_x0000_i1148" type="#_x0000_t75" style="width:18pt;height:21.75pt" o:ole="">
                  <v:imagedata r:id="rId249" o:title=""/>
                </v:shape>
                <o:OLEObject Type="Embed" ProgID="Equation.3" ShapeID="_x0000_i1148" DrawAspect="Content" ObjectID="_1492938964" r:id="rId250"/>
              </w:object>
            </w:r>
            <w:r w:rsidR="00571A7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  <w:p w:rsidR="00BC3AAF" w:rsidRDefault="00571A76" w:rsidP="00571A76">
            <w:pPr>
              <w:overflowPunct w:val="0"/>
              <w:autoSpaceDE w:val="0"/>
              <w:autoSpaceDN w:val="0"/>
              <w:adjustRightInd w:val="0"/>
              <w:ind w:hanging="12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526B90">
              <w:rPr>
                <w:position w:val="-6"/>
              </w:rPr>
              <w:object w:dxaOrig="360" w:dyaOrig="460">
                <v:shape id="_x0000_i1149" type="#_x0000_t75" style="width:18pt;height:24.75pt" o:ole="">
                  <v:imagedata r:id="rId251" o:title=""/>
                </v:shape>
                <o:OLEObject Type="Embed" ProgID="Equation.3" ShapeID="_x0000_i1149" DrawAspect="Content" ObjectID="_1492938965" r:id="rId25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réaction tangentielle = </w:t>
            </w:r>
            <w:r w:rsidRPr="00526B90">
              <w:rPr>
                <w:position w:val="-4"/>
              </w:rPr>
              <w:object w:dxaOrig="240" w:dyaOrig="440">
                <v:shape id="_x0000_i1150" type="#_x0000_t75" style="width:12pt;height:21pt" o:ole="">
                  <v:imagedata r:id="rId253" o:title=""/>
                </v:shape>
                <o:OLEObject Type="Embed" ProgID="Equation.3" ShapeID="_x0000_i1150" DrawAspect="Content" ObjectID="_1492938966" r:id="rId25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frottement du support ;  tangent à la trajectoire et opposé au vecteur vitesse.</w:t>
            </w:r>
          </w:p>
          <w:p w:rsidR="00BA33D9" w:rsidRPr="00371BE6" w:rsidRDefault="00BC3AAF" w:rsidP="00BC3AAF">
            <w:pPr>
              <w:overflowPunct w:val="0"/>
              <w:autoSpaceDE w:val="0"/>
              <w:autoSpaceDN w:val="0"/>
              <w:adjustRightInd w:val="0"/>
              <w:ind w:hanging="12"/>
              <w:textAlignment w:val="baseline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+ </w:t>
            </w:r>
            <w:r w:rsidRPr="00526B90">
              <w:rPr>
                <w:position w:val="-4"/>
              </w:rPr>
              <w:object w:dxaOrig="220" w:dyaOrig="420">
                <v:shape id="_x0000_i1151" type="#_x0000_t75" style="width:10.5pt;height:21pt" o:ole="">
                  <v:imagedata r:id="rId255" o:title=""/>
                </v:shape>
                <o:OLEObject Type="Embed" ProgID="Equation.3" ShapeID="_x0000_i1151" DrawAspect="Content" ObjectID="_1492938967" r:id="rId25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force motrice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;  tangent à la trajectoire 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dans le sens d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u vecteur vitesse.</w:t>
            </w:r>
            <w:r w:rsidR="00571A76" w:rsidRPr="0090056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571A76" w:rsidRPr="00526B90">
              <w:rPr>
                <w:position w:val="-6"/>
              </w:rPr>
              <w:object w:dxaOrig="380" w:dyaOrig="440">
                <v:shape id="_x0000_i1152" type="#_x0000_t75" style="width:19.5pt;height:21pt" o:ole="">
                  <v:imagedata r:id="rId257" o:title=""/>
                </v:shape>
                <o:OLEObject Type="Embed" ProgID="Equation.3" ShapeID="_x0000_i1152" DrawAspect="Content" ObjectID="_1492938968" r:id="rId258"/>
              </w:object>
            </w:r>
            <w:r w:rsidR="00571A76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réaction normale ;  normale à la trajectoire et s’éloignant du support.</w:t>
            </w:r>
          </w:p>
        </w:tc>
      </w:tr>
      <w:tr w:rsidR="00BC3AAF" w:rsidRPr="001403BE" w:rsidTr="00521460">
        <w:tc>
          <w:tcPr>
            <w:tcW w:w="4977" w:type="dxa"/>
            <w:gridSpan w:val="2"/>
            <w:vAlign w:val="center"/>
          </w:tcPr>
          <w:p w:rsidR="00BC3AAF" w:rsidRPr="00900566" w:rsidRDefault="00BC3AAF" w:rsidP="00BC3AAF">
            <w:pPr>
              <w:overflowPunct w:val="0"/>
              <w:autoSpaceDE w:val="0"/>
              <w:autoSpaceDN w:val="0"/>
              <w:adjustRightInd w:val="0"/>
              <w:ind w:hanging="12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Force pressante : </w:t>
            </w:r>
            <w:r w:rsidRPr="00BC3AAF">
              <w:rPr>
                <w:b/>
                <w:position w:val="-4"/>
              </w:rPr>
              <w:object w:dxaOrig="220" w:dyaOrig="420">
                <v:shape id="_x0000_i1153" type="#_x0000_t75" style="width:10.5pt;height:21pt" o:ole="">
                  <v:imagedata r:id="rId259" o:title=""/>
                </v:shape>
                <o:OLEObject Type="Embed" ProgID="Equation.3" ShapeID="_x0000_i1153" DrawAspect="Content" ObjectID="_1492938969" r:id="rId260"/>
              </w:objec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</w:t>
            </w:r>
            <w:r w:rsidRPr="00371B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BC3AAF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4B621D">
              <w:rPr>
                <w:position w:val="-6"/>
              </w:rPr>
              <w:object w:dxaOrig="220" w:dyaOrig="440">
                <v:shape id="_x0000_i1154" type="#_x0000_t75" style="width:10.5pt;height:21.75pt" o:ole="">
                  <v:imagedata r:id="rId261" o:title=""/>
                </v:shape>
                <o:OLEObject Type="Embed" ProgID="Equation.3" ShapeID="_x0000_i1154" DrawAspect="Content" ObjectID="_1492938970" r:id="rId26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</w:p>
        </w:tc>
        <w:tc>
          <w:tcPr>
            <w:tcW w:w="5501" w:type="dxa"/>
            <w:gridSpan w:val="4"/>
            <w:vAlign w:val="center"/>
          </w:tcPr>
          <w:p w:rsidR="00BC3AAF" w:rsidRDefault="00BC3AAF" w:rsidP="00BC3AAF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pression </w:t>
            </w:r>
            <w:r w:rsidR="00FF1C3D">
              <w:rPr>
                <w:rFonts w:ascii="Times New Roman" w:hAnsi="Times New Roman" w:cs="Times New Roman"/>
                <w:sz w:val="24"/>
                <w:szCs w:val="24"/>
              </w:rPr>
              <w:t xml:space="preserve">d’un fluide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sur une paroi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3AAF" w:rsidRDefault="00BC3AAF" w:rsidP="00BC3AAF">
            <w:pPr>
              <w:ind w:left="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surface de la paroi (m</w:t>
            </w:r>
            <w:r w:rsidRPr="00BC3AA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BC3AAF" w:rsidRPr="00900566" w:rsidRDefault="00FF1C3D" w:rsidP="00FF1C3D">
            <w:pPr>
              <w:overflowPunct w:val="0"/>
              <w:autoSpaceDE w:val="0"/>
              <w:autoSpaceDN w:val="0"/>
              <w:adjustRightInd w:val="0"/>
              <w:ind w:left="35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830BF3">
              <w:rPr>
                <w:position w:val="-6"/>
              </w:rPr>
              <w:object w:dxaOrig="220" w:dyaOrig="440">
                <v:shape id="_x0000_i1155" type="#_x0000_t75" style="width:10.5pt;height:21pt" o:ole="">
                  <v:imagedata r:id="rId263" o:title=""/>
                </v:shape>
                <o:OLEObject Type="Embed" ProgID="Equation.3" ShapeID="_x0000_i1155" DrawAspect="Content" ObjectID="_1492938971" r:id="rId264"/>
              </w:object>
            </w:r>
            <w:r w:rsidR="00BC3AAF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vecteur unitaire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normal dans le sens de la pression</w:t>
            </w:r>
            <w:r w:rsidR="00BC3AAF"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F2152" w:rsidRPr="00571A76" w:rsidRDefault="001F2152" w:rsidP="00571A76">
      <w:pPr>
        <w:spacing w:after="0" w:line="240" w:lineRule="auto"/>
        <w:rPr>
          <w:rFonts w:ascii="Times New Roman" w:hAnsi="Times New Roman" w:cs="Times New Roman"/>
          <w:iCs/>
          <w:sz w:val="24"/>
          <w:szCs w:val="24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724945" w:rsidRPr="009B281B" w:rsidRDefault="00571A76" w:rsidP="00724945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7" w:name="_Toc414639373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Cinématique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8"/>
        <w:gridCol w:w="1239"/>
        <w:gridCol w:w="4681"/>
      </w:tblGrid>
      <w:tr w:rsidR="00571A76" w:rsidTr="00571A76">
        <w:tc>
          <w:tcPr>
            <w:tcW w:w="10704" w:type="dxa"/>
            <w:gridSpan w:val="3"/>
          </w:tcPr>
          <w:p w:rsidR="00571A76" w:rsidRPr="0090056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Position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b/>
                <w:position w:val="-6"/>
              </w:rPr>
              <w:object w:dxaOrig="499" w:dyaOrig="440">
                <v:shape id="_x0000_i1156" type="#_x0000_t75" style="width:24.75pt;height:21pt" o:ole="">
                  <v:imagedata r:id="rId265" o:title=""/>
                </v:shape>
                <o:OLEObject Type="Embed" ProgID="Equation.3" ShapeID="_x0000_i1156" DrawAspect="Content" ObjectID="_1492938972" r:id="rId266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)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57" type="#_x0000_t75" style="width:10.5pt;height:21pt" o:ole="">
                  <v:imagedata r:id="rId267" o:title=""/>
                </v:shape>
                <o:OLEObject Type="Embed" ProgID="Equation.3" ShapeID="_x0000_i1157" DrawAspect="Content" ObjectID="_1492938973" r:id="rId268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+ 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10"/>
              </w:rPr>
              <w:object w:dxaOrig="220" w:dyaOrig="480">
                <v:shape id="_x0000_i1158" type="#_x0000_t75" style="width:10.5pt;height:24.75pt" o:ole="">
                  <v:imagedata r:id="rId269" o:title=""/>
                </v:shape>
                <o:OLEObject Type="Embed" ProgID="Equation.3" ShapeID="_x0000_i1158" DrawAspect="Content" ObjectID="_1492938974" r:id="rId270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+ 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59" type="#_x0000_t75" style="width:10.5pt;height:21pt" o:ole="">
                  <v:imagedata r:id="rId271" o:title=""/>
                </v:shape>
                <o:OLEObject Type="Embed" ProgID="Equation.3" ShapeID="_x0000_i1159" DrawAspect="Content" ObjectID="_1492938975" r:id="rId272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3D3C89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m)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571A76" w:rsidRDefault="00571A76" w:rsidP="00571A76">
            <w:pPr>
              <w:ind w:left="284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coordonnées cartésiennes :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b/>
                <w:position w:val="-16"/>
                <w:lang w:val="en-GB"/>
              </w:rPr>
              <w:object w:dxaOrig="980" w:dyaOrig="460">
                <v:shape id="_x0000_i1160" type="#_x0000_t75" style="width:50.25pt;height:22.5pt" o:ole="">
                  <v:imagedata r:id="rId273" o:title=""/>
                </v:shape>
                <o:OLEObject Type="Embed" ProgID="Equation.3" ShapeID="_x0000_i1160" DrawAspect="Content" ObjectID="_1492938976" r:id="rId274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;  …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OM = ||</w:t>
            </w:r>
            <w:r w:rsidRPr="00571A76">
              <w:rPr>
                <w:b/>
                <w:position w:val="-6"/>
              </w:rPr>
              <w:object w:dxaOrig="499" w:dyaOrig="440">
                <v:shape id="_x0000_i1161" type="#_x0000_t75" style="width:24.75pt;height:21pt" o:ole="">
                  <v:imagedata r:id="rId275" o:title=""/>
                </v:shape>
                <o:OLEObject Type="Embed" ProgID="Equation.3" ShapeID="_x0000_i1161" DrawAspect="Content" ObjectID="_1492938977" r:id="rId276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  <w:r w:rsidR="003D3C8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Pr="00571A76">
              <w:rPr>
                <w:b/>
              </w:rPr>
              <w:sym w:font="Wingdings" w:char="F0F3"/>
            </w:r>
            <w:r w:rsidR="003D3C89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 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OM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Vitesse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b/>
                <w:position w:val="-6"/>
              </w:rPr>
              <w:object w:dxaOrig="220" w:dyaOrig="440">
                <v:shape id="_x0000_i1162" type="#_x0000_t75" style="width:10.5pt;height:21.75pt" o:ole="">
                  <v:imagedata r:id="rId277" o:title=""/>
                </v:shape>
                <o:OLEObject Type="Embed" ProgID="Equation.3" ShapeID="_x0000_i1162" DrawAspect="Content" ObjectID="_1492938978" r:id="rId278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</w:rPr>
              <w:object w:dxaOrig="960" w:dyaOrig="760">
                <v:shape id="_x0000_i1163" type="#_x0000_t75" style="width:47.25pt;height:36.75pt" o:ole="">
                  <v:imagedata r:id="rId279" o:title=""/>
                </v:shape>
                <o:OLEObject Type="Embed" ProgID="Equation.3" ShapeID="_x0000_i1163" DrawAspect="Content" ObjectID="_1492938979" r:id="rId280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64" type="#_x0000_t75" style="width:10.5pt;height:21pt" o:ole="">
                  <v:imagedata r:id="rId281" o:title=""/>
                </v:shape>
                <o:OLEObject Type="Embed" ProgID="Equation.3" ShapeID="_x0000_i1164" DrawAspect="Content" ObjectID="_1492938980" r:id="rId282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 xml:space="preserve">+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10"/>
              </w:rPr>
              <w:object w:dxaOrig="220" w:dyaOrig="480">
                <v:shape id="_x0000_i1165" type="#_x0000_t75" style="width:10.5pt;height:24.75pt" o:ole="">
                  <v:imagedata r:id="rId283" o:title=""/>
                </v:shape>
                <o:OLEObject Type="Embed" ProgID="Equation.3" ShapeID="_x0000_i1165" DrawAspect="Content" ObjectID="_1492938981" r:id="rId284"/>
              </w:objec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 xml:space="preserve">+ 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.</w:t>
            </w:r>
            <w:r w:rsidRPr="00571A76">
              <w:rPr>
                <w:b/>
                <w:position w:val="-6"/>
              </w:rPr>
              <w:object w:dxaOrig="220" w:dyaOrig="440">
                <v:shape id="_x0000_i1166" type="#_x0000_t75" style="width:10.5pt;height:21pt" o:ole="">
                  <v:imagedata r:id="rId285" o:title=""/>
                </v:shape>
                <o:OLEObject Type="Embed" ProgID="Equation.3" ShapeID="_x0000_i1166" DrawAspect="Content" ObjectID="_1492938982" r:id="rId28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900566" w:rsidRDefault="00571A76" w:rsidP="00571A76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coordonnées cartésiennes :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621D">
              <w:rPr>
                <w:position w:val="-24"/>
                <w:lang w:val="en-GB"/>
              </w:rPr>
              <w:object w:dxaOrig="620" w:dyaOrig="620">
                <v:shape id="_x0000_i1167" type="#_x0000_t75" style="width:30.75pt;height:31.5pt" o:ole="">
                  <v:imagedata r:id="rId287" o:title=""/>
                </v:shape>
                <o:OLEObject Type="Embed" ProgID="Equation.3" ShapeID="_x0000_i1167" DrawAspect="Content" ObjectID="_1492938983" r:id="rId28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;  …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ou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position w:val="-16"/>
                <w:lang w:val="en-GB"/>
              </w:rPr>
              <w:object w:dxaOrig="980" w:dyaOrig="460">
                <v:shape id="_x0000_i1168" type="#_x0000_t75" style="width:47.25pt;height:22.5pt" o:ole="">
                  <v:imagedata r:id="rId289" o:title=""/>
                </v:shape>
                <o:OLEObject Type="Embed" ProgID="Equation.3" ShapeID="_x0000_i1168" DrawAspect="Content" ObjectID="_1492938984" r:id="rId29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;  …</w:t>
            </w:r>
          </w:p>
          <w:p w:rsidR="00571A76" w:rsidRPr="00571A76" w:rsidRDefault="00571A76" w:rsidP="00571A76">
            <w:pPr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||</w:t>
            </w:r>
            <w:r w:rsidRPr="00571A76">
              <w:rPr>
                <w:b/>
                <w:position w:val="-6"/>
              </w:rPr>
              <w:object w:dxaOrig="220" w:dyaOrig="440">
                <v:shape id="_x0000_i1169" type="#_x0000_t75" style="width:10.5pt;height:21pt" o:ole="">
                  <v:imagedata r:id="rId291" o:title=""/>
                </v:shape>
                <o:OLEObject Type="Embed" ProgID="Equation.3" ShapeID="_x0000_i1169" DrawAspect="Content" ObjectID="_1492938985" r:id="rId292"/>
              </w:objec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</w:r>
            <w:r w:rsidRPr="00571A76">
              <w:rPr>
                <w:b/>
              </w:rPr>
              <w:sym w:font="Wingdings" w:char="F0F3"/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ab/>
              <w:t xml:space="preserve">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</w:rPr>
              <w:t>v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color w:val="000000"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Default="00571A76" w:rsidP="00571A76">
            <w:pPr>
              <w:tabs>
                <w:tab w:val="left" w:pos="2128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Accélération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71A76">
              <w:rPr>
                <w:b/>
                <w:position w:val="-6"/>
              </w:rPr>
              <w:object w:dxaOrig="220" w:dyaOrig="440">
                <v:shape id="_x0000_i1170" type="#_x0000_t75" style="width:10.5pt;height:21.75pt" o:ole="">
                  <v:imagedata r:id="rId293" o:title=""/>
                </v:shape>
                <o:OLEObject Type="Embed" ProgID="Equation.3" ShapeID="_x0000_i1170" DrawAspect="Content" ObjectID="_1492938986" r:id="rId294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</w:rPr>
              <w:object w:dxaOrig="680" w:dyaOrig="760">
                <v:shape id="_x0000_i1171" type="#_x0000_t75" style="width:35.25pt;height:36.75pt" o:ole="">
                  <v:imagedata r:id="rId295" o:title=""/>
                </v:shape>
                <o:OLEObject Type="Embed" ProgID="Equation.3" ShapeID="_x0000_i1171" DrawAspect="Content" ObjectID="_1492938987" r:id="rId296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b/>
                <w:position w:val="-24"/>
              </w:rPr>
              <w:object w:dxaOrig="1060" w:dyaOrig="760">
                <v:shape id="_x0000_i1172" type="#_x0000_t75" style="width:52.5pt;height:39pt" o:ole="">
                  <v:imagedata r:id="rId297" o:title=""/>
                </v:shape>
                <o:OLEObject Type="Embed" ProgID="Equation.3" ShapeID="_x0000_i1172" DrawAspect="Content" ObjectID="_1492938988" r:id="rId298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71A76" w:rsidTr="003D3C89">
        <w:tc>
          <w:tcPr>
            <w:tcW w:w="4645" w:type="dxa"/>
            <w:vAlign w:val="center"/>
          </w:tcPr>
          <w:p w:rsidR="00571A76" w:rsidRDefault="00571A76" w:rsidP="00571A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En coordonnées cartésiennes :</w:t>
            </w:r>
          </w:p>
          <w:p w:rsidR="00571A76" w:rsidRPr="00571A76" w:rsidRDefault="00571A76" w:rsidP="00571A76">
            <w:pPr>
              <w:jc w:val="center"/>
              <w:rPr>
                <w:b/>
                <w:i/>
                <w:iCs/>
                <w:sz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</w:rPr>
              <w:object w:dxaOrig="740" w:dyaOrig="620">
                <v:shape id="_x0000_i1173" type="#_x0000_t75" style="width:36.75pt;height:31.5pt" o:ole="">
                  <v:imagedata r:id="rId299" o:title=""/>
                </v:shape>
                <o:OLEObject Type="Embed" ProgID="Equation.3" ShapeID="_x0000_i1173" DrawAspect="Content" ObjectID="_1492938989" r:id="rId300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  <w:lang w:val="en-GB"/>
              </w:rPr>
              <w:object w:dxaOrig="740" w:dyaOrig="660">
                <v:shape id="_x0000_i1174" type="#_x0000_t75" style="width:36.75pt;height:32.25pt" o:ole="">
                  <v:imagedata r:id="rId301" o:title=""/>
                </v:shape>
                <o:OLEObject Type="Embed" ProgID="Equation.3" ShapeID="_x0000_i1174" DrawAspect="Content" ObjectID="_1492938990" r:id="rId302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 ;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bscript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…</w:t>
            </w:r>
          </w:p>
          <w:p w:rsidR="00571A76" w:rsidRPr="00571A76" w:rsidRDefault="00571A76" w:rsidP="00571A7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||</w:t>
            </w:r>
            <w:r w:rsidRPr="00571A76">
              <w:rPr>
                <w:b/>
                <w:position w:val="-6"/>
              </w:rPr>
              <w:object w:dxaOrig="220" w:dyaOrig="440">
                <v:shape id="_x0000_i1175" type="#_x0000_t75" style="width:10.5pt;height:21pt" o:ole="">
                  <v:imagedata r:id="rId303" o:title=""/>
                </v:shape>
                <o:OLEObject Type="Embed" ProgID="Equation.3" ShapeID="_x0000_i1175" DrawAspect="Content" ObjectID="_1492938991" r:id="rId304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||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b/>
                <w:noProof/>
              </w:rPr>
              <w:sym w:font="Wingdings" w:char="F0F3"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x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y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z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059" w:type="dxa"/>
            <w:gridSpan w:val="2"/>
            <w:vAlign w:val="center"/>
          </w:tcPr>
          <w:p w:rsid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En mouvement circulaire de rayon </w:t>
            </w:r>
            <w:r w:rsidRPr="00571A76">
              <w:rPr>
                <w:rFonts w:ascii="Times New Roman" w:hAnsi="Times New Roman" w:cs="Times New Roman"/>
                <w:i/>
                <w:sz w:val="24"/>
                <w:szCs w:val="24"/>
              </w:rPr>
              <w:t>r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 </w:t>
            </w:r>
          </w:p>
          <w:p w:rsidR="00571A76" w:rsidRP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b/>
                <w:position w:val="-6"/>
              </w:rPr>
              <w:object w:dxaOrig="220" w:dyaOrig="440">
                <v:shape id="_x0000_i1176" type="#_x0000_t75" style="width:10.5pt;height:21.75pt" o:ole="">
                  <v:imagedata r:id="rId305" o:title=""/>
                </v:shape>
                <o:OLEObject Type="Embed" ProgID="Equation.3" ShapeID="_x0000_i1176" DrawAspect="Content" ObjectID="_1492938992" r:id="rId306"/>
              </w:objec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)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n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634744">
              <w:rPr>
                <w:b/>
              </w:rPr>
              <w:t xml:space="preserve"> </w:t>
            </w:r>
            <w:r w:rsidR="003D3C89" w:rsidRPr="003D3C89">
              <w:rPr>
                <w:b/>
                <w:position w:val="-10"/>
              </w:rPr>
              <w:object w:dxaOrig="360" w:dyaOrig="480">
                <v:shape id="_x0000_i1177" type="#_x0000_t75" style="width:17.25pt;height:24.75pt" o:ole="">
                  <v:imagedata r:id="rId217" o:title=""/>
                </v:shape>
                <o:OLEObject Type="Embed" ProgID="Equation.3" ShapeID="_x0000_i1177" DrawAspect="Content" ObjectID="_1492938993" r:id="rId307"/>
              </w:objec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D3C89" w:rsidRPr="00634744">
              <w:rPr>
                <w:b/>
              </w:rPr>
              <w:t xml:space="preserve"> </w:t>
            </w:r>
            <w:r w:rsidR="003D3C89" w:rsidRPr="003D3C89">
              <w:rPr>
                <w:b/>
                <w:position w:val="-10"/>
              </w:rPr>
              <w:object w:dxaOrig="340" w:dyaOrig="480">
                <v:shape id="_x0000_i1178" type="#_x0000_t75" style="width:15.75pt;height:24.75pt" o:ole="">
                  <v:imagedata r:id="rId308" o:title=""/>
                </v:shape>
                <o:OLEObject Type="Embed" ProgID="Equation.3" ShapeID="_x0000_i1178" DrawAspect="Content" ObjectID="_1492938994" r:id="rId309"/>
              </w:object>
            </w:r>
          </w:p>
          <w:p w:rsidR="00571A76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>Avec</w: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n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)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71A76">
              <w:rPr>
                <w:b/>
                <w:position w:val="-24"/>
              </w:rPr>
              <w:object w:dxaOrig="600" w:dyaOrig="660">
                <v:shape id="_x0000_i1179" type="#_x0000_t75" style="width:30pt;height:33.75pt" o:ole="">
                  <v:imagedata r:id="rId310" o:title=""/>
                </v:shape>
                <o:OLEObject Type="Embed" ProgID="Equation.3" ShapeID="_x0000_i1179" DrawAspect="Content" ObjectID="_1492938995" r:id="rId311"/>
              </w:objec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  <w:t>et</w:t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vertAlign w:val="subscript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(</w:t>
            </w:r>
            <w:r w:rsidRPr="00571A76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t</w:t>
            </w:r>
            <w:r w:rsidRPr="00571A7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) = </w:t>
            </w:r>
            <w:r w:rsidRPr="00571A76">
              <w:rPr>
                <w:b/>
                <w:position w:val="-24"/>
                <w:lang w:val="en-GB"/>
              </w:rPr>
              <w:object w:dxaOrig="620" w:dyaOrig="620">
                <v:shape id="_x0000_i1180" type="#_x0000_t75" style="width:30.75pt;height:31.5pt" o:ole="">
                  <v:imagedata r:id="rId312" o:title=""/>
                </v:shape>
                <o:OLEObject Type="Embed" ProgID="Equation.3" ShapeID="_x0000_i1180" DrawAspect="Content" ObjectID="_1492938996" r:id="rId313"/>
              </w:object>
            </w:r>
          </w:p>
          <w:p w:rsidR="00571A76" w:rsidRPr="006C38C4" w:rsidRDefault="00571A76" w:rsidP="00571A76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</w:pPr>
            <w:r w:rsidRPr="00571A76">
              <w:sym w:font="Symbol" w:char="F0DE"/>
            </w:r>
            <w:r w:rsidRPr="00571A7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  <w:t xml:space="preserve"> = </w:t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bscript"/>
                <w:lang w:eastAsia="fr-FR"/>
              </w:rPr>
              <w:t>T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lang w:eastAsia="fr-FR"/>
              </w:rPr>
              <w:t xml:space="preserve"> + </w:t>
            </w:r>
            <w:r w:rsidRPr="006C38C4">
              <w:rPr>
                <w:rFonts w:ascii="Times New Roman" w:hAnsi="Times New Roman" w:cs="Times New Roman"/>
                <w:b/>
                <w:i/>
                <w:iCs/>
                <w:sz w:val="24"/>
                <w:szCs w:val="20"/>
                <w:lang w:eastAsia="fr-FR"/>
              </w:rPr>
              <w:t>a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bscript"/>
                <w:lang w:eastAsia="fr-FR"/>
              </w:rPr>
              <w:t>N</w:t>
            </w:r>
            <w:r w:rsidRPr="006C38C4">
              <w:rPr>
                <w:rFonts w:ascii="Times New Roman" w:hAnsi="Times New Roman" w:cs="Times New Roman"/>
                <w:b/>
                <w:sz w:val="24"/>
                <w:szCs w:val="20"/>
                <w:vertAlign w:val="superscript"/>
                <w:lang w:eastAsia="fr-FR"/>
              </w:rPr>
              <w:t>2</w:t>
            </w:r>
          </w:p>
          <w:p w:rsidR="003D3C89" w:rsidRDefault="003D3C89" w:rsidP="00571A76">
            <w:pPr>
              <w:ind w:left="3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0363">
              <w:rPr>
                <w:b/>
                <w:position w:val="-12"/>
              </w:rPr>
              <w:object w:dxaOrig="340" w:dyaOrig="499">
                <v:shape id="_x0000_i1181" type="#_x0000_t75" style="width:15.75pt;height:24.75pt" o:ole="">
                  <v:imagedata r:id="rId211" o:title=""/>
                </v:shape>
                <o:OLEObject Type="Embed" ProgID="Equation.3" ShapeID="_x0000_i1181" DrawAspect="Content" ObjectID="_1492938997" r:id="rId31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vecteur unitaire normal centripète</w:t>
            </w:r>
          </w:p>
          <w:p w:rsidR="003D3C89" w:rsidRPr="00FA5F23" w:rsidRDefault="003D3C89" w:rsidP="003D3C89">
            <w:pPr>
              <w:ind w:left="36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3C89">
              <w:rPr>
                <w:b/>
                <w:position w:val="-10"/>
              </w:rPr>
              <w:object w:dxaOrig="320" w:dyaOrig="480">
                <v:shape id="_x0000_i1182" type="#_x0000_t75" style="width:15.75pt;height:24.75pt" o:ole="">
                  <v:imagedata r:id="rId315" o:title=""/>
                </v:shape>
                <o:OLEObject Type="Embed" ProgID="Equation.3" ShapeID="_x0000_i1182" DrawAspect="Content" ObjectID="_1492938998" r:id="rId316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vecteur unitaire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tangent dans le sens du mouvement</w:t>
            </w:r>
          </w:p>
        </w:tc>
      </w:tr>
      <w:tr w:rsidR="00571A76" w:rsidTr="00571A76">
        <w:tc>
          <w:tcPr>
            <w:tcW w:w="10704" w:type="dxa"/>
            <w:gridSpan w:val="3"/>
          </w:tcPr>
          <w:p w:rsidR="00571A76" w:rsidRPr="00571A76" w:rsidRDefault="00571A76" w:rsidP="00571A76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 xml:space="preserve">Quantité de mouvement :  </w:t>
            </w:r>
            <w:r w:rsidRPr="00571A76">
              <w:rPr>
                <w:b/>
                <w:i/>
                <w:position w:val="-10"/>
                <w:lang w:eastAsia="fr-FR"/>
              </w:rPr>
              <w:object w:dxaOrig="240" w:dyaOrig="480">
                <v:shape id="_x0000_i1183" type="#_x0000_t75" style="width:12pt;height:24.75pt" o:ole="">
                  <v:imagedata r:id="rId317" o:title=""/>
                </v:shape>
                <o:OLEObject Type="Embed" ProgID="Equation.3" ShapeID="_x0000_i1183" DrawAspect="Content" ObjectID="_1492938999" r:id="rId318"/>
              </w:object>
            </w:r>
            <w:r w:rsidRPr="00571A7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= </w:t>
            </w:r>
            <w:r w:rsidRPr="00571A76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m</w:t>
            </w:r>
            <w:r w:rsidRPr="00571A76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 w:rsidRPr="00433425">
              <w:rPr>
                <w:position w:val="-6"/>
              </w:rPr>
              <w:object w:dxaOrig="220" w:dyaOrig="440">
                <v:shape id="_x0000_i1184" type="#_x0000_t75" style="width:10.5pt;height:21pt" o:ole="">
                  <v:imagedata r:id="rId319" o:title=""/>
                </v:shape>
                <o:OLEObject Type="Embed" ProgID="Equation.3" ShapeID="_x0000_i1184" DrawAspect="Content" ObjectID="_1492939000" r:id="rId320"/>
              </w:objec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(en kg.m.s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571A76" w:rsidTr="003040E6">
        <w:tc>
          <w:tcPr>
            <w:tcW w:w="5920" w:type="dxa"/>
            <w:gridSpan w:val="2"/>
            <w:vAlign w:val="center"/>
          </w:tcPr>
          <w:p w:rsidR="00571A76" w:rsidRPr="004B621D" w:rsidRDefault="00571A76" w:rsidP="003040E6">
            <w:pPr>
              <w:pStyle w:val="Header"/>
              <w:tabs>
                <w:tab w:val="clear" w:pos="4536"/>
                <w:tab w:val="clear" w:pos="9072"/>
              </w:tabs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Période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d’un pendule simple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: T</w:t>
            </w:r>
            <w:r w:rsidRPr="00571A76">
              <w:rPr>
                <w:rFonts w:ascii="Times New Roman" w:hAnsi="Times New Roman" w:cs="Times New Roman"/>
                <w:b/>
                <w:position w:val="-6"/>
                <w:sz w:val="24"/>
                <w:szCs w:val="24"/>
              </w:rPr>
              <w:t xml:space="preserve"> 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= 2</w:t>
            </w:r>
            <w:r w:rsidRPr="00571A76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571A7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3040E6" w:rsidRPr="00571A76">
              <w:rPr>
                <w:rFonts w:ascii="Times New Roman" w:hAnsi="Times New Roman" w:cs="Times New Roman"/>
                <w:b/>
                <w:position w:val="-30"/>
                <w:sz w:val="24"/>
                <w:szCs w:val="24"/>
              </w:rPr>
              <w:object w:dxaOrig="440" w:dyaOrig="740">
                <v:shape id="_x0000_i1185" type="#_x0000_t75" style="width:21pt;height:36.75pt" o:ole="">
                  <v:imagedata r:id="rId321" o:title=""/>
                </v:shape>
                <o:OLEObject Type="Embed" ProgID="Equation.3" ShapeID="_x0000_i1185" DrawAspect="Content" ObjectID="_1492939001" r:id="rId32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s)</w:t>
            </w:r>
          </w:p>
        </w:tc>
        <w:tc>
          <w:tcPr>
            <w:tcW w:w="4784" w:type="dxa"/>
            <w:vAlign w:val="center"/>
          </w:tcPr>
          <w:p w:rsidR="00571A76" w:rsidRPr="00900566" w:rsidRDefault="003040E6" w:rsidP="003040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2651A">
              <w:rPr>
                <w:position w:val="-6"/>
              </w:rPr>
              <w:object w:dxaOrig="160" w:dyaOrig="279">
                <v:shape id="_x0000_i1186" type="#_x0000_t75" style="width:8.25pt;height:13.5pt" o:ole="">
                  <v:imagedata r:id="rId323" o:title=""/>
                </v:shape>
                <o:OLEObject Type="Embed" ProgID="Equation.3" ShapeID="_x0000_i1186" DrawAspect="Content" ObjectID="_1492939002" r:id="rId324"/>
              </w:object>
            </w:r>
            <w:r w:rsidR="00571A76">
              <w:rPr>
                <w:rFonts w:ascii="Times New Roman" w:hAnsi="Times New Roman" w:cs="Times New Roman"/>
                <w:sz w:val="24"/>
                <w:szCs w:val="24"/>
              </w:rPr>
              <w:t>: longueur du pendule (m)</w:t>
            </w:r>
          </w:p>
        </w:tc>
      </w:tr>
      <w:tr w:rsidR="003040E6" w:rsidTr="003040E6">
        <w:tc>
          <w:tcPr>
            <w:tcW w:w="5920" w:type="dxa"/>
            <w:gridSpan w:val="2"/>
            <w:vAlign w:val="center"/>
          </w:tcPr>
          <w:p w:rsidR="003040E6" w:rsidRDefault="003040E6" w:rsidP="003040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Période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propre d’un oscillateur élastique 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3040E6" w:rsidRPr="00900566" w:rsidRDefault="003040E6" w:rsidP="003040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T</w:t>
            </w:r>
            <w:r w:rsidRPr="003040E6">
              <w:rPr>
                <w:rFonts w:ascii="Times New Roman" w:hAnsi="Times New Roman" w:cs="Times New Roman"/>
                <w:b/>
                <w:position w:val="-6"/>
                <w:sz w:val="24"/>
                <w:szCs w:val="24"/>
              </w:rPr>
              <w:t xml:space="preserve"> </w:t>
            </w: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= 2</w:t>
            </w:r>
            <w:r w:rsidRPr="003040E6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3040E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3040E6">
              <w:rPr>
                <w:rFonts w:ascii="Times New Roman" w:hAnsi="Times New Roman" w:cs="Times New Roman"/>
                <w:b/>
                <w:position w:val="-26"/>
                <w:sz w:val="24"/>
                <w:szCs w:val="24"/>
              </w:rPr>
              <w:object w:dxaOrig="499" w:dyaOrig="700">
                <v:shape id="_x0000_i1187" type="#_x0000_t75" style="width:24.75pt;height:36pt" o:ole="">
                  <v:imagedata r:id="rId325" o:title=""/>
                </v:shape>
                <o:OLEObject Type="Embed" ProgID="Equation.3" ShapeID="_x0000_i1187" DrawAspect="Content" ObjectID="_1492939003" r:id="rId32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s)</w:t>
            </w:r>
          </w:p>
        </w:tc>
        <w:tc>
          <w:tcPr>
            <w:tcW w:w="4784" w:type="dxa"/>
            <w:vAlign w:val="center"/>
          </w:tcPr>
          <w:p w:rsidR="003040E6" w:rsidRDefault="003040E6" w:rsidP="003040E6">
            <w:pPr>
              <w:pStyle w:val="Default"/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m</w:t>
            </w:r>
            <w:r>
              <w:rPr>
                <w:rFonts w:ascii="Times New Roman" w:hAnsi="Times New Roman" w:cs="Times New Roman"/>
              </w:rPr>
              <w:t> : masse (kg)</w:t>
            </w:r>
          </w:p>
          <w:p w:rsidR="003040E6" w:rsidRPr="00900566" w:rsidRDefault="003040E6" w:rsidP="003040E6">
            <w:pPr>
              <w:overflowPunct w:val="0"/>
              <w:autoSpaceDE w:val="0"/>
              <w:autoSpaceDN w:val="0"/>
              <w:adjustRightInd w:val="0"/>
              <w:ind w:left="35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k : raideur du ressort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(ou élastique)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(N.m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AB4924" w:rsidRDefault="00AB4924" w:rsidP="00AB4924">
      <w:pPr>
        <w:tabs>
          <w:tab w:val="left" w:pos="212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C6C89" w:rsidRPr="009B281B" w:rsidRDefault="004F0122" w:rsidP="008C6C89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8" w:name="_Toc414639374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Lois de Kepler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08"/>
        <w:gridCol w:w="5270"/>
      </w:tblGrid>
      <w:tr w:rsidR="00681A5A" w:rsidTr="004F0122">
        <w:tc>
          <w:tcPr>
            <w:tcW w:w="5352" w:type="dxa"/>
          </w:tcPr>
          <w:p w:rsidR="00681A5A" w:rsidRDefault="00681A5A" w:rsidP="004F01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orbites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ère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81A5A" w:rsidRPr="00900566" w:rsidRDefault="00681A5A" w:rsidP="004F0122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Dans 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référentiel héliocentrique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, les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centres d’inertie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des planètes décrivent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orbites elliptiques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dont 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Soleil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est l’un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foyers.</w:t>
            </w:r>
            <w:r w:rsidRPr="008921F6">
              <w:t xml:space="preserve"> </w:t>
            </w:r>
          </w:p>
        </w:tc>
        <w:tc>
          <w:tcPr>
            <w:tcW w:w="5352" w:type="dxa"/>
            <w:vMerge w:val="restart"/>
          </w:tcPr>
          <w:p w:rsidR="00681A5A" w:rsidRDefault="00067E71" w:rsidP="00C573F7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>
              <w:rPr>
                <w:b/>
                <w:noProof/>
                <w:szCs w:val="24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2191385</wp:posOffset>
                      </wp:positionH>
                      <wp:positionV relativeFrom="paragraph">
                        <wp:posOffset>577850</wp:posOffset>
                      </wp:positionV>
                      <wp:extent cx="652145" cy="0"/>
                      <wp:effectExtent l="15240" t="52705" r="18415" b="61595"/>
                      <wp:wrapNone/>
                      <wp:docPr id="11" name="AutoShap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521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F61C2E" id="AutoShape 331" o:spid="_x0000_s1026" type="#_x0000_t32" style="position:absolute;margin-left:172.55pt;margin-top:45.5pt;width:51.35pt;height: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">
                      <v:stroke startarrow="block" endarrow="block"/>
                    </v:shape>
                  </w:pict>
                </mc:Fallback>
              </mc:AlternateContent>
            </w:r>
            <w:r w:rsidR="00C573F7">
              <w:rPr>
                <w:rFonts w:ascii="Times New Roman" w:hAnsi="Times New Roman" w:cs="Times New Roman"/>
                <w:noProof/>
                <w:sz w:val="24"/>
                <w:szCs w:val="20"/>
                <w:lang w:val="en-GB" w:eastAsia="zh-CN"/>
              </w:rPr>
              <w:drawing>
                <wp:inline distT="0" distB="0" distL="0" distR="0">
                  <wp:extent cx="1007776" cy="1384574"/>
                  <wp:effectExtent l="19050" t="0" r="1874" b="0"/>
                  <wp:docPr id="23" name="Image 2127" descr="\\Hobbes\USERS\okugler\My Documents\Enseignement\0-Terminale S\Fiches\Fiches-Méthode\Illustration\Johannes_Kepler_16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7" descr="\\Hobbes\USERS\okugler\My Documents\Enseignement\0-Terminale S\Fiches\Fiches-Méthode\Illustration\Johannes_Kepler_16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227" cy="1387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73F7">
              <w:tab/>
            </w:r>
            <w:r w:rsidR="00C573F7">
              <w:object w:dxaOrig="4470" w:dyaOrig="3600">
                <v:shape id="_x0000_i1188" type="#_x0000_t75" style="width:129.75pt;height:108pt" o:ole="" o:allowoverlap="f">
                  <v:imagedata r:id="rId328" o:title=""/>
                </v:shape>
                <o:OLEObject Type="Embed" ProgID="PBrush" ShapeID="_x0000_i1188" DrawAspect="Content" ObjectID="_1492939004" r:id="rId329"/>
              </w:object>
            </w:r>
          </w:p>
        </w:tc>
      </w:tr>
      <w:tr w:rsidR="00681A5A" w:rsidTr="004F0122">
        <w:tc>
          <w:tcPr>
            <w:tcW w:w="5352" w:type="dxa"/>
          </w:tcPr>
          <w:p w:rsidR="00681A5A" w:rsidRDefault="00681A5A" w:rsidP="004F0122">
            <w:pPr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aires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(2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 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681A5A" w:rsidRPr="00681A5A" w:rsidRDefault="00681A5A" w:rsidP="00681A5A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Le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rayon vecteur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Soleil-Planète </w:t>
            </w:r>
            <w:r w:rsidRPr="00547543">
              <w:rPr>
                <w:position w:val="-6"/>
              </w:rPr>
              <w:object w:dxaOrig="340" w:dyaOrig="460">
                <v:shape id="_x0000_i1189" type="#_x0000_t75" style="width:17.25pt;height:24.75pt" o:ole="">
                  <v:imagedata r:id="rId330" o:title=""/>
                </v:shape>
                <o:OLEObject Type="Embed" ProgID="Equation.3" ShapeID="_x0000_i1189" DrawAspect="Content" ObjectID="_1492939005" r:id="rId33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>balaye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des </w:t>
            </w:r>
            <w:r w:rsidRPr="00900566">
              <w:rPr>
                <w:rFonts w:ascii="Times New Roman" w:hAnsi="Times New Roman" w:cs="Times New Roman"/>
                <w:bCs/>
                <w:sz w:val="24"/>
                <w:szCs w:val="20"/>
                <w:lang w:eastAsia="fr-FR"/>
              </w:rPr>
              <w:t xml:space="preserve">aires proportionnelles au temps </w: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>mis pour les parcourir</w:t>
            </w:r>
          </w:p>
        </w:tc>
        <w:tc>
          <w:tcPr>
            <w:tcW w:w="5352" w:type="dxa"/>
            <w:vMerge/>
          </w:tcPr>
          <w:p w:rsidR="00681A5A" w:rsidRDefault="00681A5A" w:rsidP="00AB4924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</w:p>
        </w:tc>
      </w:tr>
      <w:tr w:rsidR="004F0122" w:rsidTr="00B27617">
        <w:tc>
          <w:tcPr>
            <w:tcW w:w="5352" w:type="dxa"/>
            <w:vAlign w:val="center"/>
          </w:tcPr>
          <w:p w:rsidR="004F0122" w:rsidRDefault="004F0122" w:rsidP="00B27617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Loi des périodes 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>(3</w:t>
            </w:r>
            <w:r w:rsidRPr="00681A5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681A5A">
              <w:rPr>
                <w:rFonts w:ascii="Times New Roman" w:hAnsi="Times New Roman" w:cs="Times New Roman"/>
                <w:sz w:val="24"/>
                <w:szCs w:val="24"/>
              </w:rPr>
              <w:t xml:space="preserve"> loi de Kepler)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4F0122">
              <w:rPr>
                <w:position w:val="-24"/>
              </w:rPr>
              <w:object w:dxaOrig="380" w:dyaOrig="660">
                <v:shape id="_x0000_i1190" type="#_x0000_t75" style="width:18pt;height:32.25pt" o:ole="">
                  <v:imagedata r:id="rId332" o:title=""/>
                </v:shape>
                <o:OLEObject Type="Embed" ProgID="Equation.3" ShapeID="_x0000_i1190" DrawAspect="Content" ObjectID="_1492939006" r:id="rId333"/>
              </w:object>
            </w:r>
            <w:r w:rsidRPr="004F012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03404F">
              <w:rPr>
                <w:position w:val="-24"/>
              </w:rPr>
              <w:object w:dxaOrig="600" w:dyaOrig="660">
                <v:shape id="_x0000_i1191" type="#_x0000_t75" style="width:30pt;height:33.75pt" o:ole="">
                  <v:imagedata r:id="rId334" o:title=""/>
                </v:shape>
                <o:OLEObject Type="Embed" ProgID="Equation.3" ShapeID="_x0000_i1191" DrawAspect="Content" ObjectID="_1492939007" r:id="rId335"/>
              </w:object>
            </w:r>
          </w:p>
        </w:tc>
        <w:tc>
          <w:tcPr>
            <w:tcW w:w="5352" w:type="dxa"/>
            <w:vAlign w:val="center"/>
          </w:tcPr>
          <w:p w:rsidR="00681A5A" w:rsidRDefault="00681A5A" w:rsidP="00B27617">
            <w:p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T : période de révolution du satellite (s)</w:t>
            </w:r>
          </w:p>
          <w:p w:rsidR="004F0122" w:rsidRDefault="00681A5A" w:rsidP="00B27617">
            <w:pPr>
              <w:snapToGrid w:val="0"/>
              <w:rPr>
                <w:rFonts w:ascii="Times New Roman" w:hAnsi="Times New Roman" w:cs="Times New Roman"/>
                <w:sz w:val="24"/>
                <w:szCs w:val="20"/>
                <w:lang w:eastAsia="fr-FR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emi grand axe du satellite (m)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 : masse de l’astre central (kg)</w:t>
            </w:r>
          </w:p>
        </w:tc>
      </w:tr>
    </w:tbl>
    <w:p w:rsidR="00AB4924" w:rsidRDefault="00AB4924" w:rsidP="00AB4924">
      <w:pPr>
        <w:snapToGrid w:val="0"/>
        <w:spacing w:after="0" w:line="240" w:lineRule="auto"/>
        <w:rPr>
          <w:rFonts w:ascii="Times New Roman" w:hAnsi="Times New Roman" w:cs="Times New Roman"/>
          <w:sz w:val="24"/>
          <w:szCs w:val="20"/>
          <w:lang w:eastAsia="fr-FR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D0265B" w:rsidRPr="009B281B" w:rsidRDefault="00C573F7" w:rsidP="00D0265B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29" w:name="_Toc414639375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L</w:t>
      </w:r>
      <w:r w:rsidR="00C7698D"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o</w:t>
      </w:r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is de Newton</w:t>
      </w:r>
      <w:bookmarkEnd w:id="2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784"/>
        <w:gridCol w:w="1694"/>
      </w:tblGrid>
      <w:tr w:rsidR="00C7698D" w:rsidTr="00856805">
        <w:tc>
          <w:tcPr>
            <w:tcW w:w="8784" w:type="dxa"/>
            <w:vAlign w:val="center"/>
          </w:tcPr>
          <w:p w:rsidR="00C7698D" w:rsidRDefault="00C7698D" w:rsidP="00C769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617">
              <w:rPr>
                <w:rFonts w:ascii="Times New Roman" w:hAnsi="Times New Roman" w:cs="Times New Roman"/>
                <w:b/>
                <w:sz w:val="24"/>
                <w:szCs w:val="24"/>
              </w:rPr>
              <w:t>Principe d’inertie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(1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ère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F2E30">
              <w:rPr>
                <w:bCs/>
                <w:i/>
                <w:position w:val="-14"/>
                <w:szCs w:val="20"/>
                <w:lang w:eastAsia="fr-FR"/>
              </w:rPr>
              <w:object w:dxaOrig="1140" w:dyaOrig="520">
                <v:shape id="_x0000_i1192" type="#_x0000_t75" style="width:57pt;height:24.75pt" o:ole="">
                  <v:imagedata r:id="rId336" o:title=""/>
                </v:shape>
                <o:OLEObject Type="Embed" ProgID="Equation.3" ShapeID="_x0000_i1192" DrawAspect="Content" ObjectID="_1492939008" r:id="rId33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 </w:t>
            </w:r>
            <w:r>
              <w:rPr>
                <w:szCs w:val="20"/>
                <w:lang w:eastAsia="fr-FR"/>
              </w:rPr>
              <w:sym w:font="Symbol" w:char="F0DB"/>
            </w:r>
            <w:r w:rsidRPr="00900566">
              <w:rPr>
                <w:szCs w:val="20"/>
                <w:lang w:eastAsia="fr-FR"/>
              </w:rPr>
              <w:t xml:space="preserve"> </w:t>
            </w:r>
            <w:r w:rsidRPr="001852EE">
              <w:rPr>
                <w:bCs/>
                <w:i/>
                <w:position w:val="-10"/>
                <w:szCs w:val="20"/>
                <w:lang w:eastAsia="fr-FR"/>
              </w:rPr>
              <w:object w:dxaOrig="240" w:dyaOrig="480">
                <v:shape id="_x0000_i1193" type="#_x0000_t75" style="width:12pt;height:24.75pt" o:ole="">
                  <v:imagedata r:id="rId338" o:title=""/>
                </v:shape>
                <o:OLEObject Type="Embed" ProgID="Equation.3" ShapeID="_x0000_i1193" DrawAspect="Content" ObjectID="_1492939009" r:id="rId339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0"/>
                <w:lang w:eastAsia="fr-FR"/>
              </w:rPr>
              <w:t xml:space="preserve">= </w:t>
            </w:r>
            <w:r w:rsidRPr="004F0C16">
              <w:rPr>
                <w:position w:val="-6"/>
              </w:rPr>
              <w:object w:dxaOrig="420" w:dyaOrig="440">
                <v:shape id="_x0000_i1194" type="#_x0000_t75" style="width:21pt;height:21pt" o:ole="">
                  <v:imagedata r:id="rId340" o:title=""/>
                </v:shape>
                <o:OLEObject Type="Embed" ProgID="Equation.3" ShapeID="_x0000_i1194" DrawAspect="Content" ObjectID="_1492939010" r:id="rId34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pour un système isolé ou pseudo isolé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br/>
              <w:t>Le système est soit immobile, soit en mouvement rectiligne uniforme.</w:t>
            </w:r>
          </w:p>
        </w:tc>
        <w:tc>
          <w:tcPr>
            <w:tcW w:w="1694" w:type="dxa"/>
            <w:vMerge w:val="restart"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983914" cy="1349115"/>
                  <wp:effectExtent l="19050" t="0" r="6686" b="0"/>
                  <wp:docPr id="25" name="Image 2189" descr="\\Hobbes\USERS\okugler\My Documents\Enseignement\0-Terminale S\Fiches\Fiches-Méthode\Illustration\b88c7acf597c0cac11f582076b090928f0286200_lar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9" descr="\\Hobbes\USERS\okugler\My Documents\Enseignement\0-Terminale S\Fiches\Fiches-Méthode\Illustration\b88c7acf597c0cac11f582076b090928f0286200_lar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898" cy="1353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8D" w:rsidTr="00856805">
        <w:tc>
          <w:tcPr>
            <w:tcW w:w="8784" w:type="dxa"/>
            <w:vAlign w:val="center"/>
          </w:tcPr>
          <w:p w:rsidR="00C7698D" w:rsidRDefault="00C7698D" w:rsidP="00C769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617">
              <w:rPr>
                <w:rFonts w:ascii="Times New Roman" w:hAnsi="Times New Roman" w:cs="Times New Roman"/>
                <w:b/>
                <w:sz w:val="24"/>
                <w:szCs w:val="24"/>
              </w:rPr>
              <w:t>Principe fondamentale de la dynamique  ou  Théorème du centre d’inertie</w:t>
            </w:r>
          </w:p>
          <w:p w:rsidR="00C7698D" w:rsidRPr="00900566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(2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3425">
              <w:rPr>
                <w:bCs/>
                <w:i/>
                <w:position w:val="-12"/>
                <w:szCs w:val="20"/>
                <w:lang w:eastAsia="fr-FR"/>
              </w:rPr>
              <w:object w:dxaOrig="700" w:dyaOrig="520">
                <v:shape id="_x0000_i1195" type="#_x0000_t75" style="width:36pt;height:24.75pt" o:ole="">
                  <v:imagedata r:id="rId343" o:title=""/>
                </v:shape>
                <o:OLEObject Type="Embed" ProgID="Equation.3" ShapeID="_x0000_i1195" DrawAspect="Content" ObjectID="_1492939011" r:id="rId344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005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524704">
              <w:rPr>
                <w:position w:val="-24"/>
              </w:rPr>
              <w:object w:dxaOrig="420" w:dyaOrig="780">
                <v:shape id="_x0000_i1196" type="#_x0000_t75" style="width:21pt;height:37.5pt" o:ole="">
                  <v:imagedata r:id="rId345" o:title=""/>
                </v:shape>
                <o:OLEObject Type="Embed" ProgID="Equation.3" ShapeID="_x0000_i1196" DrawAspect="Content" ObjectID="_1492939012" r:id="rId34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N)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;   </w:t>
            </w:r>
            <w:r w:rsidRPr="00433425">
              <w:rPr>
                <w:bCs/>
                <w:i/>
                <w:position w:val="-12"/>
                <w:szCs w:val="20"/>
                <w:lang w:eastAsia="fr-FR"/>
              </w:rPr>
              <w:object w:dxaOrig="700" w:dyaOrig="520">
                <v:shape id="_x0000_i1197" type="#_x0000_t75" style="width:36pt;height:24.75pt" o:ole="">
                  <v:imagedata r:id="rId347" o:title=""/>
                </v:shape>
                <o:OLEObject Type="Embed" ProgID="Equation.3" ShapeID="_x0000_i1197" DrawAspect="Content" ObjectID="_1492939013" r:id="rId34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9005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B621D">
              <w:rPr>
                <w:position w:val="-6"/>
              </w:rPr>
              <w:object w:dxaOrig="240" w:dyaOrig="460">
                <v:shape id="_x0000_i1198" type="#_x0000_t75" style="width:12pt;height:24.75pt" o:ole="">
                  <v:imagedata r:id="rId349" o:title=""/>
                </v:shape>
                <o:OLEObject Type="Embed" ProgID="Equation.3" ShapeID="_x0000_i1198" DrawAspect="Content" ObjectID="_1492939014" r:id="rId350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 lorsque la masse </w:t>
            </w: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est constante</w:t>
            </w:r>
          </w:p>
        </w:tc>
        <w:tc>
          <w:tcPr>
            <w:tcW w:w="1694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98D" w:rsidTr="00856805">
        <w:trPr>
          <w:trHeight w:val="472"/>
        </w:trPr>
        <w:tc>
          <w:tcPr>
            <w:tcW w:w="8784" w:type="dxa"/>
            <w:vAlign w:val="center"/>
          </w:tcPr>
          <w:p w:rsidR="00C7698D" w:rsidRPr="00C7698D" w:rsidRDefault="00C7698D" w:rsidP="00C769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</w:pPr>
            <w:r w:rsidRPr="00C7698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Principe des actions réciproques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 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(3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ème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loi de Newton) 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:  </w:t>
            </w:r>
            <w:r w:rsidRPr="00C7698D">
              <w:rPr>
                <w:b/>
                <w:position w:val="-12"/>
              </w:rPr>
              <w:object w:dxaOrig="1300" w:dyaOrig="499">
                <v:shape id="_x0000_i1199" type="#_x0000_t75" style="width:64.5pt;height:24.75pt" o:ole="">
                  <v:imagedata r:id="rId351" o:title=""/>
                </v:shape>
                <o:OLEObject Type="Embed" ProgID="Equation.3" ShapeID="_x0000_i1199" DrawAspect="Content" ObjectID="_1492939015" r:id="rId352"/>
              </w:objec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  <w:t xml:space="preserve">   </w:t>
            </w:r>
            <w:r w:rsidRPr="00C7698D">
              <w:rPr>
                <w:b/>
                <w:lang w:eastAsia="fr-FR"/>
              </w:rPr>
              <w:sym w:font="Symbol" w:char="F0DE"/>
            </w:r>
            <w:r>
              <w:rPr>
                <w:b/>
                <w:lang w:eastAsia="fr-FR"/>
              </w:rPr>
              <w:t xml:space="preserve">    </w:t>
            </w:r>
            <w:r w:rsidRPr="00C7698D">
              <w:rPr>
                <w:rFonts w:ascii="Times New Roman" w:hAnsi="Times New Roman" w:cs="Times New Roman"/>
                <w:b/>
                <w:i/>
                <w:sz w:val="24"/>
                <w:szCs w:val="24"/>
                <w:lang w:eastAsia="fr-FR"/>
              </w:rPr>
              <w:t>F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eastAsia="fr-FR"/>
              </w:rPr>
              <w:t>1/2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lang w:eastAsia="fr-FR"/>
              </w:rPr>
              <w:t xml:space="preserve"> = </w:t>
            </w:r>
            <w:r w:rsidRPr="00C7698D">
              <w:rPr>
                <w:rFonts w:ascii="Times New Roman" w:hAnsi="Times New Roman" w:cs="Times New Roman"/>
                <w:b/>
                <w:i/>
                <w:sz w:val="24"/>
                <w:szCs w:val="24"/>
                <w:lang w:eastAsia="fr-FR"/>
              </w:rPr>
              <w:t>F</w:t>
            </w:r>
            <w:r w:rsidRPr="00C7698D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  <w:lang w:eastAsia="fr-FR"/>
              </w:rPr>
              <w:t>2/1</w:t>
            </w:r>
          </w:p>
        </w:tc>
        <w:tc>
          <w:tcPr>
            <w:tcW w:w="1694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7698D" w:rsidRDefault="00C7698D" w:rsidP="00C7698D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B0310A" w:rsidRPr="009B281B" w:rsidRDefault="00C7698D" w:rsidP="00CF0A46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0" w:name="_Toc414639376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t>Relativité restreinte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72"/>
        <w:gridCol w:w="1806"/>
      </w:tblGrid>
      <w:tr w:rsidR="00C7698D" w:rsidTr="00C7698D">
        <w:tc>
          <w:tcPr>
            <w:tcW w:w="8897" w:type="dxa"/>
            <w:vAlign w:val="center"/>
          </w:tcPr>
          <w:p w:rsidR="00C7698D" w:rsidRDefault="00C7698D" w:rsidP="00C7698D">
            <w:pPr>
              <w:jc w:val="both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>1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er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Postulat d’Einstein</w:t>
            </w: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 :</w:t>
            </w:r>
          </w:p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>Les lois de la physique sont les mêmes dans tous les référentiels galiléens.</w:t>
            </w:r>
          </w:p>
        </w:tc>
        <w:tc>
          <w:tcPr>
            <w:tcW w:w="1807" w:type="dxa"/>
            <w:vMerge w:val="restart"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977671" cy="1352833"/>
                  <wp:effectExtent l="19050" t="0" r="0" b="0"/>
                  <wp:docPr id="27" name="Image 2269" descr="\\Hobbes\USERS\okugler\My Documents\Enseignement\0-Terminale S\Fiches\Fiches-Méthode\Illustration\portrait-albert-einstein-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9" descr="\\Hobbes\USERS\okugler\My Documents\Enseignement\0-Terminale S\Fiches\Fiches-Méthode\Illustration\portrait-albert-einstein-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0487" cy="1356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98D" w:rsidTr="00C7698D">
        <w:tc>
          <w:tcPr>
            <w:tcW w:w="8897" w:type="dxa"/>
            <w:vAlign w:val="center"/>
          </w:tcPr>
          <w:p w:rsidR="00C7698D" w:rsidRDefault="00C7698D" w:rsidP="00C7698D">
            <w:pPr>
              <w:ind w:right="-1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>2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ème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Postulat d’Einstein</w:t>
            </w: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 :</w:t>
            </w:r>
          </w:p>
          <w:p w:rsidR="00C7698D" w:rsidRPr="00C7698D" w:rsidRDefault="00C7698D" w:rsidP="00C7698D">
            <w:pPr>
              <w:ind w:right="-1"/>
              <w:jc w:val="center"/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</w:pPr>
            <w:r w:rsidRPr="00900566">
              <w:rPr>
                <w:rFonts w:ascii="Times New Roman" w:eastAsia="SimSun" w:hAnsi="Times New Roman" w:cs="Times New Roman"/>
                <w:iCs/>
                <w:sz w:val="24"/>
                <w:szCs w:val="24"/>
                <w:lang w:eastAsia="zh-CN"/>
              </w:rPr>
              <w:t xml:space="preserve">La vitesse de la lumière dans le vide est constante dans tous les référentiels galiléens et vaut  </w:t>
            </w:r>
            <w:r w:rsidRPr="00C7698D">
              <w:rPr>
                <w:rFonts w:ascii="Times New Roman" w:eastAsia="SimSun" w:hAnsi="Times New Roman" w:cs="Times New Roman"/>
                <w:b/>
                <w:i/>
                <w:iCs/>
                <w:sz w:val="24"/>
                <w:szCs w:val="24"/>
                <w:lang w:eastAsia="zh-CN"/>
              </w:rPr>
              <w:t>c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= 3,00×10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8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lang w:eastAsia="zh-CN"/>
              </w:rPr>
              <w:t xml:space="preserve"> m.s</w:t>
            </w:r>
            <w:r w:rsidRPr="00C7698D">
              <w:rPr>
                <w:rFonts w:ascii="Times New Roman" w:eastAsia="SimSun" w:hAnsi="Times New Roman" w:cs="Times New Roman"/>
                <w:b/>
                <w:iCs/>
                <w:sz w:val="24"/>
                <w:szCs w:val="24"/>
                <w:vertAlign w:val="superscript"/>
                <w:lang w:eastAsia="zh-CN"/>
              </w:rPr>
              <w:t>-1</w:t>
            </w:r>
          </w:p>
        </w:tc>
        <w:tc>
          <w:tcPr>
            <w:tcW w:w="1807" w:type="dxa"/>
            <w:vMerge/>
            <w:vAlign w:val="center"/>
          </w:tcPr>
          <w:p w:rsidR="00C7698D" w:rsidRDefault="00C7698D" w:rsidP="00C7698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698D" w:rsidTr="00C7698D">
        <w:tc>
          <w:tcPr>
            <w:tcW w:w="8897" w:type="dxa"/>
            <w:vAlign w:val="center"/>
          </w:tcPr>
          <w:p w:rsidR="00C7698D" w:rsidRDefault="00C7698D" w:rsidP="003D3C89">
            <w:pPr>
              <w:ind w:lef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Coefficient de dilatation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relativiste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 </w:t>
            </w:r>
            <w:r w:rsidRPr="00AC60F6">
              <w:rPr>
                <w:position w:val="-64"/>
              </w:rPr>
              <w:object w:dxaOrig="1300" w:dyaOrig="1020">
                <v:shape id="_x0000_i1200" type="#_x0000_t75" style="width:64.5pt;height:51pt" o:ole="">
                  <v:imagedata r:id="rId354" o:title=""/>
                </v:shape>
                <o:OLEObject Type="Embed" ProgID="Equation.3" ShapeID="_x0000_i1200" DrawAspect="Content" ObjectID="_1492939016" r:id="rId355"/>
              </w:object>
            </w:r>
            <w:r w:rsidR="003D3C89">
              <w:rPr>
                <w:rFonts w:ascii="Times New Roman" w:hAnsi="Times New Roman" w:cs="Times New Roman"/>
                <w:b/>
                <w:sz w:val="24"/>
                <w:szCs w:val="24"/>
              </w:rPr>
              <w:t>≥</w:t>
            </w:r>
            <w:r w:rsidRPr="00C7698D">
              <w:rPr>
                <w:rFonts w:ascii="Times New Roman" w:hAnsi="Times New Roman"/>
                <w:b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ab/>
            </w:r>
            <w:r w:rsidRPr="00C7698D">
              <w:rPr>
                <w:rFonts w:ascii="Times New Roman" w:hAnsi="Times New Roman" w:cs="Times New Roman"/>
                <w:i/>
                <w:sz w:val="24"/>
                <w:szCs w:val="24"/>
              </w:rPr>
              <w:t>v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vitesse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 système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(m.s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07" w:type="dxa"/>
            <w:vMerge/>
            <w:vAlign w:val="center"/>
          </w:tcPr>
          <w:p w:rsidR="00C7698D" w:rsidRDefault="00C7698D" w:rsidP="00C7698D">
            <w:pPr>
              <w:ind w:left="3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Pr="00900566" w:rsidRDefault="00A90139" w:rsidP="00A90139">
            <w:pPr>
              <w:autoSpaceDE w:val="0"/>
              <w:autoSpaceDN w:val="0"/>
              <w:adjustRightInd w:val="0"/>
              <w:spacing w:after="20"/>
              <w:rPr>
                <w:rFonts w:ascii="Symbol" w:hAnsi="Symbol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événement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est un fait se produisant en un point de l’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espace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à un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instant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donné.</w:t>
            </w: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Pr="00900566" w:rsidRDefault="00A90139" w:rsidP="003D3C89">
            <w:pPr>
              <w:autoSpaceDE w:val="0"/>
              <w:autoSpaceDN w:val="0"/>
              <w:adjustRightInd w:val="0"/>
              <w:spacing w:after="20"/>
              <w:rPr>
                <w:rFonts w:ascii="Symbol" w:hAnsi="Symbol" w:cs="Times New Roman"/>
                <w:sz w:val="24"/>
                <w:szCs w:val="24"/>
              </w:rPr>
            </w:pP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durée propre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entre deux événements est la durée obtenue par une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horloge fixe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placée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dans le 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éférentiel galiléen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o</w:t>
            </w:r>
            <w:r w:rsidR="003D3C8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ù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déroulent les événements.</w:t>
            </w:r>
          </w:p>
        </w:tc>
      </w:tr>
      <w:tr w:rsidR="00A90139" w:rsidTr="00A90139">
        <w:tc>
          <w:tcPr>
            <w:tcW w:w="10704" w:type="dxa"/>
            <w:gridSpan w:val="2"/>
            <w:vAlign w:val="center"/>
          </w:tcPr>
          <w:p w:rsidR="00A90139" w:rsidRDefault="00A90139" w:rsidP="00A90139">
            <w:pPr>
              <w:autoSpaceDE w:val="0"/>
              <w:autoSpaceDN w:val="0"/>
              <w:adjustRightInd w:val="0"/>
              <w:spacing w:after="20"/>
              <w:rPr>
                <w:rFonts w:ascii="Times New Roman" w:hAnsi="Times New Roman" w:cs="Times New Roman"/>
                <w:sz w:val="24"/>
                <w:szCs w:val="24"/>
              </w:rPr>
            </w:pP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La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durée mesurée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entre deux événements est la durée obtenue par une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horloge fixe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placée dans un </w:t>
            </w:r>
            <w:r w:rsidRPr="00A9013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référentiel galiléen en mouvement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par rapport au référentiel galiléen o</w:t>
            </w:r>
            <w:r w:rsidR="009B281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ù</w:t>
            </w:r>
            <w:r w:rsidRPr="00A901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durée propre est mesurée</w:t>
            </w:r>
            <w:r w:rsidRPr="00A90139">
              <w:rPr>
                <w:rFonts w:ascii="Calibri" w:hAnsi="Calibri" w:cs="Calibri"/>
                <w:color w:val="000000"/>
                <w:sz w:val="24"/>
                <w:szCs w:val="24"/>
              </w:rPr>
              <w:t>.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90139" w:rsidRPr="00900566" w:rsidRDefault="00A90139" w:rsidP="00A90139">
            <w:pPr>
              <w:autoSpaceDE w:val="0"/>
              <w:autoSpaceDN w:val="0"/>
              <w:adjustRightInd w:val="0"/>
              <w:spacing w:after="20"/>
              <w:jc w:val="center"/>
              <w:rPr>
                <w:rFonts w:ascii="Symbol" w:hAnsi="Symbol" w:cs="Times New Roman"/>
                <w:sz w:val="24"/>
                <w:szCs w:val="24"/>
              </w:rPr>
            </w:pP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A90139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  =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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A90139">
              <w:rPr>
                <w:rFonts w:ascii="Times New Roman" w:hAnsi="Times New Roman" w:cs="Times New Roman"/>
                <w:b/>
                <w:iCs/>
                <w:sz w:val="24"/>
                <w:szCs w:val="24"/>
                <w:vertAlign w:val="superscript"/>
              </w:rPr>
              <w:t xml:space="preserve"> </w:t>
            </w:r>
            <w:r w:rsidRPr="00A90139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A9013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A90139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</w:p>
        </w:tc>
      </w:tr>
    </w:tbl>
    <w:p w:rsidR="00836C5C" w:rsidRDefault="00836C5C" w:rsidP="00836C5C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36C5C" w:rsidRPr="009B281B" w:rsidRDefault="00836C5C" w:rsidP="00836C5C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1" w:name="_Toc414639377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Energie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7"/>
        <w:gridCol w:w="1514"/>
        <w:gridCol w:w="274"/>
        <w:gridCol w:w="4403"/>
      </w:tblGrid>
      <w:tr w:rsidR="00557BA3" w:rsidTr="002A61BF">
        <w:tc>
          <w:tcPr>
            <w:tcW w:w="5921" w:type="dxa"/>
            <w:gridSpan w:val="2"/>
            <w:vAlign w:val="center"/>
          </w:tcPr>
          <w:p w:rsidR="00557BA3" w:rsidRPr="00133FAA" w:rsidRDefault="00557BA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Travail mécanique :  </w:t>
            </w:r>
          </w:p>
          <w:p w:rsidR="00557BA3" w:rsidRPr="00A94A0A" w:rsidRDefault="00183F53" w:rsidP="002A6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b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</m:acc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=F.AB.</m:t>
              </m:r>
              <m:func>
                <m:func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</m:oMath>
            <w:r w:rsidR="00557BA3" w:rsidRPr="00650D50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ab/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(en J)</w:t>
            </w:r>
          </w:p>
        </w:tc>
        <w:tc>
          <w:tcPr>
            <w:tcW w:w="4783" w:type="dxa"/>
            <w:gridSpan w:val="2"/>
            <w:vMerge w:val="restart"/>
            <w:vAlign w:val="center"/>
          </w:tcPr>
          <w:p w:rsidR="00557BA3" w:rsidRDefault="00183F5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 </m:t>
              </m:r>
            </m:oMath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: vecteur force (N)</w:t>
            </w:r>
          </w:p>
          <w:p w:rsidR="00557BA3" w:rsidRDefault="00183F5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 </m:t>
              </m:r>
            </m:oMath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>: vecteur déplacement (m)</w:t>
            </w:r>
          </w:p>
          <w:p w:rsidR="00557BA3" w:rsidRDefault="00557BA3" w:rsidP="002A61BF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Symbol" w:eastAsiaTheme="minorEastAsia" w:hAnsi="Symbol" w:cs="Times New Roman"/>
                <w:sz w:val="24"/>
                <w:szCs w:val="24"/>
              </w:rPr>
              <w:t>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 : angle (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AB</m:t>
                  </m:r>
                </m:e>
              </m:acc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</w:rPr>
            </w:pPr>
            <w:r w:rsidRPr="00634744">
              <w:rPr>
                <w:rFonts w:ascii="Times New Roman" w:hAnsi="Times New Roman" w:cs="Times New Roman"/>
                <w:i/>
              </w:rPr>
              <w:t>g</w:t>
            </w:r>
            <w:r w:rsidRPr="00900566">
              <w:rPr>
                <w:rFonts w:ascii="Times New Roman" w:hAnsi="Times New Roman" w:cs="Times New Roman"/>
              </w:rPr>
              <w:t xml:space="preserve"> : </w:t>
            </w:r>
            <w:r>
              <w:rPr>
                <w:rFonts w:ascii="Times New Roman" w:hAnsi="Times New Roman" w:cs="Times New Roman"/>
              </w:rPr>
              <w:t>champ de pesanteur (</w:t>
            </w:r>
            <w:r w:rsidRPr="00900566">
              <w:rPr>
                <w:rFonts w:ascii="Times New Roman" w:hAnsi="Times New Roman" w:cs="Times New Roman"/>
              </w:rPr>
              <w:t>m.s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</w:rPr>
              <w:t xml:space="preserve">  ou  N.kg</w:t>
            </w:r>
            <w:r w:rsidRPr="00900566">
              <w:rPr>
                <w:rFonts w:ascii="Times New Roman" w:hAnsi="Times New Roman" w:cs="Times New Roman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</w:rPr>
              <w:t>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masse (kg)</w:t>
            </w:r>
          </w:p>
          <w:p w:rsidR="00557BA3" w:rsidRPr="00900566" w:rsidRDefault="00557BA3" w:rsidP="002A61B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E356E">
              <w:rPr>
                <w:rFonts w:ascii="Times New Roman" w:hAnsi="Times New Roman" w:cs="Times New Roman"/>
                <w:i/>
              </w:rPr>
              <w:t>z</w:t>
            </w:r>
            <w:r>
              <w:rPr>
                <w:rFonts w:ascii="Times New Roman" w:hAnsi="Times New Roman" w:cs="Times New Roman"/>
              </w:rPr>
              <w:t> : altitude (m)</w:t>
            </w:r>
          </w:p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</w:rPr>
              <w:t>z</w:t>
            </w:r>
            <w:r w:rsidRPr="00EE356E">
              <w:rPr>
                <w:rFonts w:ascii="Times New Roman" w:hAnsi="Times New Roman" w:cs="Times New Roman"/>
                <w:vertAlign w:val="subscript"/>
              </w:rPr>
              <w:t>0</w:t>
            </w:r>
            <w:r>
              <w:rPr>
                <w:rFonts w:ascii="Times New Roman" w:hAnsi="Times New Roman" w:cs="Times New Roman"/>
              </w:rPr>
              <w:t> : altitude de référence (m)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charge électrique (C)</w:t>
            </w:r>
          </w:p>
          <w:p w:rsidR="00557BA3" w:rsidRPr="002A61BF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potentiel électrique (V)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vitesse (m.s</w:t>
            </w:r>
            <w:r w:rsidRPr="00EE356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 : temps (s)</w:t>
            </w:r>
          </w:p>
          <w:p w:rsidR="00371250" w:rsidRPr="00900566" w:rsidRDefault="00371250" w:rsidP="00836C5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 : énergie (J)</w:t>
            </w:r>
          </w:p>
        </w:tc>
      </w:tr>
      <w:tr w:rsidR="00557BA3" w:rsidTr="002A61BF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Travail du poids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2A61BF">
              <w:rPr>
                <w:b/>
                <w:position w:val="-4"/>
              </w:rPr>
              <w:object w:dxaOrig="220" w:dyaOrig="420">
                <v:shape id="_x0000_i1201" type="#_x0000_t75" style="width:10.5pt;height:21pt" o:ole="">
                  <v:imagedata r:id="rId356" o:title=""/>
                </v:shape>
                <o:OLEObject Type="Embed" ProgID="Equation.3" ShapeID="_x0000_i1201" DrawAspect="Content" ObjectID="_1492939017" r:id="rId357"/>
              </w:objec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m.g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z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z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Pr="00133FAA" w:rsidRDefault="00557BA3" w:rsidP="00836C5C">
            <w:pPr>
              <w:rPr>
                <w:rFonts w:ascii="Symbol" w:hAnsi="Symbol" w:cs="Times New Roman"/>
                <w:b/>
                <w:sz w:val="24"/>
                <w:szCs w:val="24"/>
              </w:rPr>
            </w:pPr>
          </w:p>
        </w:tc>
      </w:tr>
      <w:tr w:rsidR="00557BA3" w:rsidTr="002A61BF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potentielle de pesanteur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m.g.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z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(z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0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>Travail d’une force électrique uniforme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</w:p>
          <w:p w:rsidR="00557BA3" w:rsidRDefault="00557BA3" w:rsidP="002A61B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2A61BF">
              <w:rPr>
                <w:b/>
                <w:position w:val="-12"/>
              </w:rPr>
              <w:object w:dxaOrig="300" w:dyaOrig="499">
                <v:shape id="_x0000_i1202" type="#_x0000_t75" style="width:13.5pt;height:24.75pt" o:ole="">
                  <v:imagedata r:id="rId358" o:title=""/>
                </v:shape>
                <o:OLEObject Type="Embed" ProgID="Equation.3" ShapeID="_x0000_i1202" DrawAspect="Content" ObjectID="_1492939018" r:id="rId359"/>
              </w:objec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2A61BF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q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Pr="002A61BF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V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A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</w:t>
            </w:r>
            <w:r w:rsidRPr="002A61BF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V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B</w:t>
            </w:r>
            <w:r w:rsidRPr="002A61B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61BF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Pr="002A61BF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Pr="00EE356E" w:rsidRDefault="00557BA3" w:rsidP="003712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potentielle électrique 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1250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836C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371250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</w:t>
            </w:r>
            <w:r w:rsidR="00557BA3">
              <w:rPr>
                <w:rFonts w:ascii="Times New Roman" w:hAnsi="Times New Roman" w:cs="Times New Roman"/>
                <w:sz w:val="24"/>
                <w:szCs w:val="24"/>
              </w:rPr>
              <w:t xml:space="preserve">cinétique :  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C</w:t>
            </w:r>
            <w:r w:rsidR="00557BA3" w:rsidRPr="00836C5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oMath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.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i/>
                <w:sz w:val="24"/>
                <w:szCs w:val="24"/>
              </w:rPr>
              <w:t>m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.v</w:t>
            </w:r>
            <w:r w:rsidR="00557BA3" w:rsidRPr="00836C5C">
              <w:rPr>
                <w:rFonts w:ascii="Times New Roman" w:eastAsiaTheme="minorEastAsia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</w:r>
            <w:r w:rsidR="00557BA3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2A61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7BA3" w:rsidTr="00133FAA">
        <w:tc>
          <w:tcPr>
            <w:tcW w:w="5921" w:type="dxa"/>
            <w:gridSpan w:val="2"/>
            <w:vAlign w:val="center"/>
          </w:tcPr>
          <w:p w:rsidR="00557BA3" w:rsidRDefault="00557BA3" w:rsidP="00133F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mécanique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C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783" w:type="dxa"/>
            <w:gridSpan w:val="2"/>
            <w:vMerge/>
            <w:vAlign w:val="center"/>
          </w:tcPr>
          <w:p w:rsidR="00557BA3" w:rsidRDefault="00557BA3" w:rsidP="00133F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61BF" w:rsidTr="00557BA3">
        <w:tc>
          <w:tcPr>
            <w:tcW w:w="6204" w:type="dxa"/>
            <w:gridSpan w:val="3"/>
            <w:vAlign w:val="center"/>
          </w:tcPr>
          <w:p w:rsidR="002A61BF" w:rsidRDefault="00557BA3" w:rsidP="00557BA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conservative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=-∆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 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DE"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=0  ou   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=-∆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oMath>
          </w:p>
        </w:tc>
        <w:tc>
          <w:tcPr>
            <w:tcW w:w="4500" w:type="dxa"/>
            <w:vAlign w:val="center"/>
          </w:tcPr>
          <w:p w:rsidR="002A61BF" w:rsidRDefault="00557BA3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3FAA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133FAA">
              <w:rPr>
                <w:rFonts w:ascii="Symbol" w:hAnsi="Symbol" w:cs="Times New Roman"/>
                <w:b/>
                <w:sz w:val="24"/>
                <w:szCs w:val="24"/>
              </w:rPr>
              <w:t>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W(Forces dissipatives)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</w:tr>
      <w:tr w:rsidR="00557BA3" w:rsidTr="008D7E01">
        <w:tc>
          <w:tcPr>
            <w:tcW w:w="10704" w:type="dxa"/>
            <w:gridSpan w:val="4"/>
            <w:vAlign w:val="center"/>
          </w:tcPr>
          <w:p w:rsidR="00557BA3" w:rsidRPr="004B621D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>Théorème de l’énergie cinétique 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57BA3">
              <w:rPr>
                <w:b/>
                <w:position w:val="-24"/>
              </w:rPr>
              <w:object w:dxaOrig="240" w:dyaOrig="620">
                <v:shape id="_x0000_i1203" type="#_x0000_t75" style="width:12pt;height:30.75pt" o:ole="">
                  <v:imagedata r:id="rId360" o:title=""/>
                </v:shape>
                <o:OLEObject Type="Embed" ProgID="Equation.3" ShapeID="_x0000_i1203" DrawAspect="Content" ObjectID="_1492939019" r:id="rId361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557BA3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.(</w:t>
            </w:r>
            <w:r w:rsidR="00FA5F23" w:rsidRPr="00557BA3">
              <w:rPr>
                <w:b/>
                <w:position w:val="-10"/>
              </w:rPr>
              <w:object w:dxaOrig="279" w:dyaOrig="360">
                <v:shape id="_x0000_i1204" type="#_x0000_t75" style="width:12.75pt;height:17.25pt" o:ole="">
                  <v:imagedata r:id="rId362" o:title=""/>
                </v:shape>
                <o:OLEObject Type="Embed" ProgID="Equation.3" ShapeID="_x0000_i1204" DrawAspect="Content" ObjectID="_1492939020" r:id="rId363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57BA3">
              <w:rPr>
                <w:rFonts w:ascii="Symbol" w:hAnsi="Symbol" w:cs="Times New Roman"/>
                <w:b/>
                <w:sz w:val="24"/>
                <w:szCs w:val="24"/>
              </w:rPr>
              <w:t>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A5F23" w:rsidRPr="00557BA3">
              <w:rPr>
                <w:b/>
                <w:position w:val="-10"/>
              </w:rPr>
              <w:object w:dxaOrig="279" w:dyaOrig="360">
                <v:shape id="_x0000_i1205" type="#_x0000_t75" style="width:12.75pt;height:17.25pt" o:ole="">
                  <v:imagedata r:id="rId364" o:title=""/>
                </v:shape>
                <o:OLEObject Type="Embed" ProgID="Equation.3" ShapeID="_x0000_i1205" DrawAspect="Content" ObjectID="_1492939021" r:id="rId365"/>
              </w:objec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= </w:t>
            </w:r>
            <w:r w:rsidRPr="00557BA3">
              <w:rPr>
                <w:rFonts w:ascii="Symbol" w:hAnsi="Symbol" w:cs="Times New Roman"/>
                <w:b/>
                <w:sz w:val="24"/>
                <w:szCs w:val="24"/>
              </w:rPr>
              <w:t>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W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if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557BA3">
              <w:rPr>
                <w:b/>
                <w:position w:val="-12"/>
              </w:rPr>
              <w:object w:dxaOrig="400" w:dyaOrig="499">
                <v:shape id="_x0000_i1206" type="#_x0000_t75" style="width:19.5pt;height:24.75pt" o:ole="">
                  <v:imagedata r:id="rId366" o:title=""/>
                </v:shape>
                <o:OLEObject Type="Embed" ProgID="Equation.3" ShapeID="_x0000_i1206" DrawAspect="Content" ObjectID="_1492939022" r:id="rId367"/>
              </w:objec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557BA3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</w:tr>
      <w:tr w:rsidR="002A61BF" w:rsidTr="00557BA3">
        <w:tc>
          <w:tcPr>
            <w:tcW w:w="4361" w:type="dxa"/>
            <w:vAlign w:val="center"/>
          </w:tcPr>
          <w:p w:rsidR="002A61BF" w:rsidRPr="00650D50" w:rsidRDefault="002A61BF" w:rsidP="00650D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Puissance :  </w:t>
            </w:r>
            <w:r w:rsidRPr="00557BA3">
              <w:rPr>
                <w:rFonts w:ascii="Brush Script Std" w:hAnsi="Brush Script Std" w:cs="Times New Roman"/>
                <w:sz w:val="24"/>
                <w:szCs w:val="24"/>
              </w:rPr>
              <w:t>P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d</m:t>
                  </m:r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dt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32"/>
                <w:szCs w:val="32"/>
              </w:rPr>
              <w:tab/>
            </w:r>
            <w:r w:rsidRPr="00650D50">
              <w:rPr>
                <w:rFonts w:ascii="Times New Roman" w:eastAsiaTheme="minorEastAsia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6343" w:type="dxa"/>
            <w:gridSpan w:val="3"/>
            <w:vAlign w:val="center"/>
          </w:tcPr>
          <w:p w:rsidR="002A61BF" w:rsidRPr="00650D50" w:rsidRDefault="00557BA3" w:rsidP="00557BA3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Puissance mécanique instantanée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4704">
              <w:rPr>
                <w:rFonts w:ascii="Brush Script MT" w:hAnsi="Brush Script MT" w:cs="Times New Roman"/>
                <w:sz w:val="28"/>
                <w:szCs w:val="28"/>
              </w:rPr>
              <w:t>P</w: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4B621D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20" w:dyaOrig="420">
                <v:shape id="_x0000_i1207" type="#_x0000_t75" style="width:10.5pt;height:21pt" o:ole="">
                  <v:imagedata r:id="rId368" o:title=""/>
                </v:shape>
                <o:OLEObject Type="Embed" ProgID="Equation.3" ShapeID="_x0000_i1207" DrawAspect="Content" ObjectID="_1492939023" r:id="rId369"/>
              </w:object>
            </w: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B621D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440">
                <v:shape id="_x0000_i1208" type="#_x0000_t75" style="width:10.5pt;height:21.75pt" o:ole="">
                  <v:imagedata r:id="rId370" o:title=""/>
                </v:shape>
                <o:OLEObject Type="Embed" ProgID="Equation.3" ShapeID="_x0000_i1208" DrawAspect="Content" ObjectID="_1492939024" r:id="rId37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</w:tr>
    </w:tbl>
    <w:p w:rsidR="00836C5C" w:rsidRPr="00836C5C" w:rsidRDefault="00836C5C" w:rsidP="00836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36C5C" w:rsidRPr="00836C5C" w:rsidRDefault="00836C5C" w:rsidP="00836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9B281B" w:rsidRPr="009B281B" w:rsidRDefault="009B281B" w:rsidP="009B281B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2" w:name="_Toc414639378"/>
      <w:r w:rsidRPr="009B281B"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Ondes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3"/>
        <w:gridCol w:w="2617"/>
        <w:gridCol w:w="1513"/>
        <w:gridCol w:w="280"/>
        <w:gridCol w:w="2745"/>
      </w:tblGrid>
      <w:tr w:rsidR="009B281B" w:rsidTr="003276D5">
        <w:tc>
          <w:tcPr>
            <w:tcW w:w="7905" w:type="dxa"/>
            <w:gridSpan w:val="4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Elongation d’une onde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sinusoïdale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5A0A25">
              <w:rPr>
                <w:position w:val="-28"/>
              </w:rPr>
              <w:object w:dxaOrig="2480" w:dyaOrig="680">
                <v:shape id="_x0000_i1209" type="#_x0000_t75" style="width:124.5pt;height:34.5pt" o:ole="">
                  <v:imagedata r:id="rId372" o:title=""/>
                </v:shape>
                <o:OLEObject Type="Embed" ProgID="Equation.3" ShapeID="_x0000_i1209" DrawAspect="Content" ObjectID="_1492939025" r:id="rId373"/>
              </w:object>
            </w:r>
          </w:p>
        </w:tc>
        <w:tc>
          <w:tcPr>
            <w:tcW w:w="2799" w:type="dxa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371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amplitude</w:t>
            </w:r>
          </w:p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3371"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période de l’onde (s)</w:t>
            </w:r>
          </w:p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phase à l’origine (rad)</w:t>
            </w:r>
          </w:p>
        </w:tc>
      </w:tr>
      <w:tr w:rsidR="00473371" w:rsidTr="003276D5">
        <w:tc>
          <w:tcPr>
            <w:tcW w:w="3369" w:type="dxa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Fréquence :  </w:t>
            </w:r>
            <w:r w:rsidRPr="004B621D">
              <w:rPr>
                <w:position w:val="-24"/>
              </w:rPr>
              <w:object w:dxaOrig="680" w:dyaOrig="620">
                <v:shape id="_x0000_i1210" type="#_x0000_t75" style="width:35.25pt;height:31.5pt" o:ole="">
                  <v:imagedata r:id="rId374" o:title=""/>
                </v:shape>
                <o:OLEObject Type="Embed" ProgID="Equation.3" ShapeID="_x0000_i1210" DrawAspect="Content" ObjectID="_1492939026" r:id="rId37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Hz)</w:t>
            </w:r>
          </w:p>
        </w:tc>
        <w:tc>
          <w:tcPr>
            <w:tcW w:w="4536" w:type="dxa"/>
            <w:gridSpan w:val="3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Longueur d’onde :  </w:t>
            </w:r>
            <w:r w:rsidRPr="00473371">
              <w:rPr>
                <w:rFonts w:ascii="Symbol" w:hAnsi="Symbol" w:cs="Times New Roman"/>
                <w:b/>
                <w:sz w:val="24"/>
                <w:szCs w:val="24"/>
              </w:rPr>
              <w:t></w:t>
            </w:r>
            <w:r w:rsidRPr="004733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v.</w:t>
            </w:r>
            <w:r w:rsidRPr="0047337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 w:rsidRPr="004733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473371">
              <w:rPr>
                <w:b/>
                <w:position w:val="-24"/>
              </w:rPr>
              <w:object w:dxaOrig="240" w:dyaOrig="620">
                <v:shape id="_x0000_i1211" type="#_x0000_t75" style="width:12pt;height:31.5pt" o:ole="">
                  <v:imagedata r:id="rId376" o:title=""/>
                </v:shape>
                <o:OLEObject Type="Embed" ProgID="Equation.3" ShapeID="_x0000_i1211" DrawAspect="Content" ObjectID="_1492939027" r:id="rId37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</w:p>
        </w:tc>
        <w:tc>
          <w:tcPr>
            <w:tcW w:w="2799" w:type="dxa"/>
            <w:vAlign w:val="center"/>
          </w:tcPr>
          <w:p w:rsidR="00473371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 : célérité </w:t>
            </w:r>
            <w:r w:rsidR="003276D5">
              <w:rPr>
                <w:rFonts w:ascii="Times New Roman" w:hAnsi="Times New Roman" w:cs="Times New Roman"/>
                <w:sz w:val="24"/>
                <w:szCs w:val="24"/>
              </w:rPr>
              <w:t xml:space="preserve">ou vitesse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(m)</w:t>
            </w:r>
          </w:p>
        </w:tc>
      </w:tr>
      <w:tr w:rsidR="009B281B" w:rsidTr="003276D5">
        <w:tc>
          <w:tcPr>
            <w:tcW w:w="7905" w:type="dxa"/>
            <w:gridSpan w:val="4"/>
            <w:vAlign w:val="center"/>
          </w:tcPr>
          <w:p w:rsidR="009B281B" w:rsidRDefault="009B281B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Intensité sonore :  </w:t>
            </w:r>
            <w:r w:rsidR="00473371" w:rsidRPr="004B621D">
              <w:rPr>
                <w:position w:val="-24"/>
              </w:rPr>
              <w:object w:dxaOrig="680" w:dyaOrig="620">
                <v:shape id="_x0000_i1212" type="#_x0000_t75" style="width:35.25pt;height:31.5pt" o:ole="">
                  <v:imagedata r:id="rId378" o:title=""/>
                </v:shape>
                <o:OLEObject Type="Embed" ProgID="Equation.3" ShapeID="_x0000_i1212" DrawAspect="Content" ObjectID="_1492939028" r:id="rId379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W.m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799" w:type="dxa"/>
            <w:vAlign w:val="center"/>
          </w:tcPr>
          <w:p w:rsidR="009B281B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puissance sonore</w:t>
            </w:r>
            <w:r w:rsidR="00A94A0A">
              <w:rPr>
                <w:rFonts w:ascii="Times New Roman" w:hAnsi="Times New Roman" w:cs="Times New Roman"/>
                <w:sz w:val="24"/>
                <w:szCs w:val="24"/>
              </w:rPr>
              <w:t xml:space="preserve"> (W)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surface (m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73371" w:rsidTr="003276D5">
        <w:tc>
          <w:tcPr>
            <w:tcW w:w="7905" w:type="dxa"/>
            <w:gridSpan w:val="4"/>
            <w:vAlign w:val="center"/>
          </w:tcPr>
          <w:p w:rsidR="00473371" w:rsidRPr="00A94A0A" w:rsidRDefault="00473371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Niveau d’intensité sonore :  </w:t>
            </w:r>
            <w:r w:rsidR="00A94A0A" w:rsidRPr="000350A7">
              <w:rPr>
                <w:position w:val="-32"/>
              </w:rPr>
              <w:object w:dxaOrig="1800" w:dyaOrig="760">
                <v:shape id="_x0000_i1213" type="#_x0000_t75" style="width:89.25pt;height:39pt" o:ole="">
                  <v:imagedata r:id="rId380" o:title=""/>
                </v:shape>
                <o:OLEObject Type="Embed" ProgID="Equation.3" ShapeID="_x0000_i1213" DrawAspect="Content" ObjectID="_1492939029" r:id="rId381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dB)</w:t>
            </w:r>
          </w:p>
        </w:tc>
        <w:tc>
          <w:tcPr>
            <w:tcW w:w="2799" w:type="dxa"/>
            <w:vAlign w:val="center"/>
          </w:tcPr>
          <w:p w:rsidR="00473371" w:rsidRPr="00900566" w:rsidRDefault="00A94A0A" w:rsidP="003276D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ref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10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-12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W.m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</w:p>
        </w:tc>
      </w:tr>
      <w:tr w:rsidR="00A94A0A" w:rsidTr="003276D5">
        <w:tc>
          <w:tcPr>
            <w:tcW w:w="10704" w:type="dxa"/>
            <w:gridSpan w:val="5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Atténuation d’une ligne de communication :  </w:t>
            </w:r>
            <w:r w:rsidRPr="0027710E">
              <w:rPr>
                <w:b/>
                <w:bCs/>
                <w:i/>
                <w:iCs/>
                <w:position w:val="-32"/>
              </w:rPr>
              <w:object w:dxaOrig="2640" w:dyaOrig="760">
                <v:shape id="_x0000_i1214" type="#_x0000_t75" style="width:132.75pt;height:39pt" o:ole="">
                  <v:imagedata r:id="rId382" o:title=""/>
                </v:shape>
                <o:OLEObject Type="Embed" ProgID="Equation.3" ShapeID="_x0000_i1214" DrawAspect="Content" ObjectID="_1492939030" r:id="rId383"/>
              </w:objec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ab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(en dB)</w:t>
            </w:r>
          </w:p>
        </w:tc>
      </w:tr>
      <w:tr w:rsidR="009B281B" w:rsidTr="003276D5">
        <w:tc>
          <w:tcPr>
            <w:tcW w:w="6062" w:type="dxa"/>
            <w:gridSpan w:val="2"/>
            <w:vAlign w:val="center"/>
          </w:tcPr>
          <w:p w:rsidR="00A94A0A" w:rsidRDefault="009B281B" w:rsidP="003276D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Puissance </w:t>
            </w:r>
            <w:r w:rsidR="00A94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sortie d'une ligne de communication</w:t>
            </w:r>
            <w:r w:rsidR="00A94A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:</w:t>
            </w:r>
          </w:p>
          <w:p w:rsidR="009B281B" w:rsidRPr="00A94A0A" w:rsidRDefault="00A94A0A" w:rsidP="003276D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710E">
              <w:rPr>
                <w:position w:val="-12"/>
              </w:rPr>
              <w:object w:dxaOrig="1760" w:dyaOrig="380">
                <v:shape id="_x0000_i1215" type="#_x0000_t75" style="width:87.75pt;height:18pt" o:ole="">
                  <v:imagedata r:id="rId384" o:title=""/>
                </v:shape>
                <o:OLEObject Type="Embed" ProgID="Equation.3" ShapeID="_x0000_i1215" DrawAspect="Content" ObjectID="_1492939031" r:id="rId385"/>
              </w:objec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(en W)</w:t>
            </w:r>
          </w:p>
        </w:tc>
        <w:tc>
          <w:tcPr>
            <w:tcW w:w="4642" w:type="dxa"/>
            <w:gridSpan w:val="3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puissance d’entrée (W)</w:t>
            </w:r>
          </w:p>
          <w:p w:rsidR="009B281B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 : longueur de ligne (m)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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dB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coefficient atténuation linéaire (dB.m</w:t>
            </w:r>
            <w:r w:rsidRPr="00A94A0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94A0A" w:rsidTr="003276D5">
        <w:tc>
          <w:tcPr>
            <w:tcW w:w="6062" w:type="dxa"/>
            <w:gridSpan w:val="2"/>
            <w:vAlign w:val="center"/>
          </w:tcPr>
          <w:p w:rsidR="00A94A0A" w:rsidRPr="00900566" w:rsidRDefault="00690EA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É</w:t>
            </w:r>
            <w:r w:rsidR="00A94A0A" w:rsidRPr="00900566">
              <w:rPr>
                <w:rFonts w:ascii="Times New Roman" w:hAnsi="Times New Roman" w:cs="Times New Roman"/>
                <w:bCs/>
                <w:sz w:val="24"/>
                <w:szCs w:val="24"/>
              </w:rPr>
              <w:t>cart angulaire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D3E8A">
              <w:rPr>
                <w:rFonts w:ascii="Times New Roman" w:hAnsi="Times New Roman" w:cs="Times New Roman"/>
                <w:sz w:val="24"/>
                <w:szCs w:val="24"/>
              </w:rPr>
              <w:t xml:space="preserve">de diffraction 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:  </w:t>
            </w:r>
            <w:r w:rsidR="00A94A0A" w:rsidRPr="00690EA3">
              <w:rPr>
                <w:rFonts w:ascii="Symbol" w:hAnsi="Symbol" w:cs="Times New Roman"/>
                <w:b/>
                <w:bCs/>
                <w:i/>
                <w:iCs/>
                <w:sz w:val="24"/>
                <w:szCs w:val="24"/>
              </w:rPr>
              <w:t></w:t>
            </w:r>
            <w:r w:rsidR="00A94A0A" w:rsidRPr="00690EA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=</w: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0A25">
              <w:rPr>
                <w:position w:val="-24"/>
              </w:rPr>
              <w:object w:dxaOrig="240" w:dyaOrig="620">
                <v:shape id="_x0000_i1216" type="#_x0000_t75" style="width:12pt;height:31.5pt" o:ole="">
                  <v:imagedata r:id="rId386" o:title=""/>
                </v:shape>
                <o:OLEObject Type="Embed" ProgID="Equation.3" ShapeID="_x0000_i1216" DrawAspect="Content" ObjectID="_1492939032" r:id="rId387"/>
              </w:object>
            </w:r>
            <w:r w:rsidR="00A94A0A"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rad)</w:t>
            </w:r>
          </w:p>
        </w:tc>
        <w:tc>
          <w:tcPr>
            <w:tcW w:w="4642" w:type="dxa"/>
            <w:gridSpan w:val="3"/>
            <w:vAlign w:val="center"/>
          </w:tcPr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longueur d’onde (m)</w:t>
            </w:r>
          </w:p>
          <w:p w:rsidR="00A94A0A" w:rsidRDefault="00A94A0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4A0A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largeur de l’obstacle (m)</w:t>
            </w:r>
          </w:p>
        </w:tc>
      </w:tr>
      <w:tr w:rsidR="00BD3E8A" w:rsidTr="003276D5">
        <w:tc>
          <w:tcPr>
            <w:tcW w:w="6062" w:type="dxa"/>
            <w:gridSpan w:val="2"/>
            <w:vAlign w:val="center"/>
          </w:tcPr>
          <w:p w:rsidR="00BD3E8A" w:rsidRDefault="00BD3E8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Interfrange de fentes d’Young :  </w:t>
            </w:r>
            <w:r w:rsidRPr="00900566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BD3E8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</w:t>
            </w:r>
            <w:r w:rsidRPr="00BD3E8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11A80">
              <w:rPr>
                <w:position w:val="-24"/>
              </w:rPr>
              <w:object w:dxaOrig="480" w:dyaOrig="620">
                <v:shape id="_x0000_i1217" type="#_x0000_t75" style="width:24.75pt;height:31.5pt" o:ole="">
                  <v:imagedata r:id="rId388" o:title=""/>
                </v:shape>
                <o:OLEObject Type="Embed" ProgID="Equation.3" ShapeID="_x0000_i1217" DrawAspect="Content" ObjectID="_1492939033" r:id="rId38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42" w:type="dxa"/>
            <w:gridSpan w:val="3"/>
            <w:vAlign w:val="center"/>
          </w:tcPr>
          <w:p w:rsidR="00BD3E8A" w:rsidRDefault="00BD3E8A" w:rsidP="003276D5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D : </w:t>
            </w:r>
            <w:r w:rsidRPr="00BD3E8A">
              <w:rPr>
                <w:rFonts w:ascii="Times New Roman" w:hAnsi="Times New Roman" w:cs="Times New Roman"/>
                <w:sz w:val="24"/>
                <w:szCs w:val="24"/>
              </w:rPr>
              <w:t>distance fentes-écran (m)</w:t>
            </w:r>
          </w:p>
          <w:p w:rsidR="00BD3E8A" w:rsidRDefault="00BD3E8A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= distance séparant les 2 fentes d’Young</w:t>
            </w:r>
          </w:p>
        </w:tc>
      </w:tr>
      <w:tr w:rsidR="009B281B" w:rsidTr="003276D5">
        <w:tc>
          <w:tcPr>
            <w:tcW w:w="7622" w:type="dxa"/>
            <w:gridSpan w:val="3"/>
            <w:vAlign w:val="center"/>
          </w:tcPr>
          <w:p w:rsidR="00A6667F" w:rsidRDefault="00A6667F" w:rsidP="003276D5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Différence de marche :  </w:t>
            </w:r>
            <w:r w:rsidR="00FA5F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Interférences constructives : </w:t>
            </w:r>
            <w:r w:rsidR="00690E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690EA3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</w:t>
            </w:r>
            <w:r w:rsidR="009B281B" w:rsidRPr="00690EA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</w:t>
            </w:r>
            <w:r w:rsidR="009B281B" w:rsidRPr="00690EA3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k.</w:t>
            </w:r>
            <w:r w:rsidR="009B281B" w:rsidRPr="00690EA3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9B281B"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  <w:r w:rsidR="009B281B"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:rsidR="009B281B" w:rsidRPr="00690EA3" w:rsidRDefault="00A6667F" w:rsidP="00FA5F23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   </w:t>
            </w:r>
            <w:r w:rsidR="00FA5F2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•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A666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Interférences destructives :  </w:t>
            </w:r>
            <w:r w:rsidRPr="00A6667F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</w:t>
            </w:r>
            <w:r w:rsidRPr="00A666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(</w:t>
            </w:r>
            <w:r w:rsidRPr="00A666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k+</w:t>
            </w:r>
            <w:r w:rsidRPr="00A6667F">
              <w:rPr>
                <w:b/>
                <w:position w:val="-24"/>
              </w:rPr>
              <w:object w:dxaOrig="240" w:dyaOrig="620">
                <v:shape id="_x0000_i1218" type="#_x0000_t75" style="width:12pt;height:31.5pt" o:ole="">
                  <v:imagedata r:id="rId390" o:title=""/>
                </v:shape>
                <o:OLEObject Type="Embed" ProgID="Equation.3" ShapeID="_x0000_i1218" DrawAspect="Content" ObjectID="_1492939034" r:id="rId391"/>
              </w:object>
            </w:r>
            <w:r w:rsidRPr="00A6667F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A666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.</w:t>
            </w:r>
            <w:r w:rsidRPr="00A6667F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</w:t>
            </w:r>
            <w:r w:rsidRPr="00A666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082" w:type="dxa"/>
            <w:gridSpan w:val="2"/>
            <w:vAlign w:val="center"/>
          </w:tcPr>
          <w:p w:rsidR="009B281B" w:rsidRDefault="00690EA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k </w:t>
            </w:r>
            <w:r w:rsidRPr="00BD3E8A">
              <w:rPr>
                <w:sz w:val="24"/>
                <w:szCs w:val="24"/>
              </w:rPr>
              <w:sym w:font="Symbol" w:char="F0CE"/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noProof/>
                <w:lang w:val="en-GB" w:eastAsia="zh-CN"/>
              </w:rPr>
              <w:drawing>
                <wp:inline distT="0" distB="0" distL="0" distR="0">
                  <wp:extent cx="127000" cy="135255"/>
                  <wp:effectExtent l="19050" t="0" r="6350" b="0"/>
                  <wp:docPr id="31" name="Picture 227" descr="\mathbb{Z}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\mathbb{Z}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35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 : </w:t>
            </w: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ordre d’interférence</w:t>
            </w:r>
          </w:p>
        </w:tc>
      </w:tr>
      <w:tr w:rsidR="009B281B" w:rsidTr="003276D5">
        <w:tc>
          <w:tcPr>
            <w:tcW w:w="7622" w:type="dxa"/>
            <w:gridSpan w:val="3"/>
            <w:vAlign w:val="center"/>
          </w:tcPr>
          <w:p w:rsidR="009B281B" w:rsidRDefault="00471877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Vitesse radiale de l’émetteur dans l’effet Doppler : </w:t>
            </w:r>
            <w:r w:rsidRPr="00900566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r w:rsidRPr="00471877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V</w:t>
            </w:r>
            <w:r w:rsidRPr="0047187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vertAlign w:val="subscript"/>
              </w:rPr>
              <w:t>E</w:t>
            </w:r>
            <w:r w:rsidRPr="00471877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v.</w:t>
            </w:r>
            <w:r w:rsidRPr="001856C1">
              <w:rPr>
                <w:position w:val="-30"/>
              </w:rPr>
              <w:object w:dxaOrig="1060" w:dyaOrig="680">
                <v:shape id="_x0000_i1219" type="#_x0000_t75" style="width:52.5pt;height:34.5pt" o:ole="">
                  <v:imagedata r:id="rId393" o:title=""/>
                </v:shape>
                <o:OLEObject Type="Embed" ProgID="Equation.3" ShapeID="_x0000_i1219" DrawAspect="Content" ObjectID="_1492939035" r:id="rId39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2" w:type="dxa"/>
            <w:gridSpan w:val="2"/>
            <w:vAlign w:val="center"/>
          </w:tcPr>
          <w:p w:rsidR="009B281B" w:rsidRDefault="00471877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71877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célérité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de l’onde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FA5F23" w:rsidRDefault="00FA5F2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5F23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A5F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émise (Hz)</w:t>
            </w:r>
          </w:p>
          <w:p w:rsidR="00FA5F23" w:rsidRDefault="00FA5F23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A5F23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A5F2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reçue (Hz)</w:t>
            </w: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Vitesse radiale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 la source lumineuse dans l’effet 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Doppler-Fizeau :  </w:t>
            </w:r>
            <w:r w:rsidRPr="0047187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 = </w:t>
            </w:r>
            <w:r w:rsidRPr="0047187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1856C1">
              <w:rPr>
                <w:position w:val="-30"/>
              </w:rPr>
              <w:object w:dxaOrig="1719" w:dyaOrig="800">
                <v:shape id="_x0000_i1220" type="#_x0000_t75" style="width:84pt;height:37.5pt" o:ole="" fillcolor="window">
                  <v:imagedata r:id="rId395" o:title=""/>
                </v:shape>
                <o:OLEObject Type="Embed" ProgID="Equation.3" ShapeID="_x0000_i1220" DrawAspect="Content" ObjectID="_1492939036" r:id="rId396"/>
              </w:object>
            </w:r>
          </w:p>
        </w:tc>
        <w:tc>
          <w:tcPr>
            <w:tcW w:w="4642" w:type="dxa"/>
            <w:gridSpan w:val="3"/>
            <w:vMerge w:val="restart"/>
            <w:vAlign w:val="center"/>
          </w:tcPr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Symbol" w:hAnsi="Symbol" w:cs="Times New Roman"/>
                <w:sz w:val="24"/>
                <w:szCs w:val="24"/>
              </w:rPr>
              <w:t>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spectre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longueur d’onde d’une raie obtenue à parti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 du profil spectral de l’astre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Symbol" w:hAnsi="Symbol" w:cs="Times New Roman"/>
                <w:sz w:val="24"/>
                <w:szCs w:val="24"/>
              </w:rPr>
              <w:t>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référence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longueur d’onde de la même raie dans un spectre de référence.</w:t>
            </w:r>
          </w:p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= 3,00×10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  <w:p w:rsid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71A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6,63×10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  <w:t>-34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J.s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constante de Planck</w:t>
            </w:r>
          </w:p>
          <w:p w:rsidR="003276D5" w:rsidRPr="00471877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71A">
              <w:rPr>
                <w:rFonts w:ascii="Symbol" w:hAnsi="Symbol" w:cs="Times New Roman"/>
                <w:sz w:val="24"/>
                <w:szCs w:val="24"/>
              </w:rPr>
              <w:t>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fréquence de l’onde (Hz)</w:t>
            </w: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P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Energie :  </w:t>
            </w:r>
            <w:r w:rsidRPr="003276D5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E</w:t>
            </w:r>
            <w:r w:rsidRPr="003276D5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= h.</w:t>
            </w:r>
            <w:r w:rsidRPr="003276D5">
              <w:rPr>
                <w:rFonts w:ascii="Symbol" w:hAnsi="Symbol" w:cs="Times New Roman"/>
                <w:b/>
                <w:i/>
                <w:color w:val="000000"/>
                <w:sz w:val="24"/>
                <w:szCs w:val="24"/>
              </w:rPr>
              <w:t>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642" w:type="dxa"/>
            <w:gridSpan w:val="3"/>
            <w:vMerge/>
          </w:tcPr>
          <w:p w:rsidR="003276D5" w:rsidRPr="0053071A" w:rsidRDefault="003276D5" w:rsidP="004718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276D5" w:rsidTr="003276D5">
        <w:tc>
          <w:tcPr>
            <w:tcW w:w="6062" w:type="dxa"/>
            <w:gridSpan w:val="2"/>
            <w:vAlign w:val="center"/>
          </w:tcPr>
          <w:p w:rsidR="003276D5" w:rsidRPr="003276D5" w:rsidRDefault="003276D5" w:rsidP="003276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Quantité de mouvement : </w:t>
            </w:r>
            <w:r w:rsidRPr="00F100A1">
              <w:rPr>
                <w:rFonts w:eastAsia="SimSun"/>
                <w:bCs/>
                <w:i/>
                <w:iCs/>
                <w:position w:val="-24"/>
                <w:lang w:eastAsia="zh-CN"/>
              </w:rPr>
              <w:object w:dxaOrig="1280" w:dyaOrig="620">
                <v:shape id="_x0000_i1221" type="#_x0000_t75" style="width:63.75pt;height:31.5pt" o:ole="">
                  <v:imagedata r:id="rId397" o:title=""/>
                </v:shape>
                <o:OLEObject Type="Embed" ProgID="Equation.3" ShapeID="_x0000_i1221" DrawAspect="Content" ObjectID="_1492939037" r:id="rId398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J.s.m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42" w:type="dxa"/>
            <w:gridSpan w:val="3"/>
            <w:vMerge/>
          </w:tcPr>
          <w:p w:rsidR="003276D5" w:rsidRPr="00900566" w:rsidRDefault="003276D5" w:rsidP="004718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3C3627" w:rsidRDefault="003C3627" w:rsidP="003C3627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3C3627" w:rsidRPr="009B281B" w:rsidRDefault="003C3627" w:rsidP="003C3627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3" w:name="_Toc414639379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Electromagnétisme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1"/>
        <w:gridCol w:w="4547"/>
      </w:tblGrid>
      <w:tr w:rsidR="003C3627" w:rsidTr="00375E0C">
        <w:tc>
          <w:tcPr>
            <w:tcW w:w="5931" w:type="dxa"/>
            <w:vAlign w:val="center"/>
          </w:tcPr>
          <w:p w:rsidR="003C3627" w:rsidRDefault="003C3627" w:rsidP="003C3627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B621D">
              <w:rPr>
                <w:rFonts w:ascii="Times New Roman" w:hAnsi="Times New Roman" w:cs="Times New Roman"/>
                <w:sz w:val="24"/>
                <w:szCs w:val="24"/>
              </w:rPr>
              <w:t xml:space="preserve">Loi d’Ohm 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362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R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R.</w:t>
            </w:r>
            <w:r w:rsidRPr="003C3627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i</w:t>
            </w:r>
            <w:r w:rsidRPr="003C3627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V)</w:t>
            </w:r>
          </w:p>
        </w:tc>
        <w:tc>
          <w:tcPr>
            <w:tcW w:w="4547" w:type="dxa"/>
            <w:vMerge w:val="restart"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tension électrique (V)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intensité du courant (A)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 : résistance électrique (</w:t>
            </w:r>
            <w:r>
              <w:rPr>
                <w:rFonts w:ascii="Symbol" w:hAnsi="Symbol" w:cs="Times New Roman"/>
                <w:sz w:val="24"/>
                <w:szCs w:val="24"/>
              </w:rPr>
              <w:t>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temps (s)</w:t>
            </w: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75E0C" w:rsidP="003C3627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Puissance électrique :  </w:t>
            </w:r>
            <w:r w:rsidRPr="00EE356E">
              <w:rPr>
                <w:rFonts w:ascii="Brush Script Std" w:hAnsi="Brush Script Std" w:cs="Times New Roman"/>
                <w:b/>
                <w:i/>
                <w:sz w:val="24"/>
                <w:szCs w:val="24"/>
              </w:rPr>
              <w:t>P</w:t>
            </w:r>
            <w:r w:rsidRPr="00650D50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él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= u.i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75E0C" w:rsidP="00375E0C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électrique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él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EE356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u.i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  <w:r w:rsidRPr="00EE356E">
              <w:rPr>
                <w:rFonts w:ascii="Symbol" w:hAnsi="Symbol" w:cs="Times New Roman"/>
                <w:b/>
                <w:sz w:val="24"/>
                <w:szCs w:val="24"/>
              </w:rPr>
              <w:t>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3627" w:rsidTr="00375E0C">
        <w:tc>
          <w:tcPr>
            <w:tcW w:w="5931" w:type="dxa"/>
            <w:vAlign w:val="center"/>
          </w:tcPr>
          <w:p w:rsidR="003C3627" w:rsidRDefault="003C3627" w:rsidP="003C3627">
            <w:pPr>
              <w:pStyle w:val="Header"/>
              <w:tabs>
                <w:tab w:val="clear" w:pos="4536"/>
                <w:tab w:val="clear" w:pos="9072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47" w:type="dxa"/>
            <w:vMerge/>
            <w:vAlign w:val="center"/>
          </w:tcPr>
          <w:p w:rsidR="003C3627" w:rsidRDefault="003C3627" w:rsidP="003C36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F6D64" w:rsidRDefault="00EF6D64" w:rsidP="00EF6D64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56805" w:rsidRDefault="00856805">
      <w:pPr>
        <w:rPr>
          <w:rFonts w:ascii="Times New Roman" w:eastAsiaTheme="majorEastAsia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EF6D64" w:rsidRPr="009B281B" w:rsidRDefault="00EF6D64" w:rsidP="00EF6D64">
      <w:pPr>
        <w:pStyle w:val="Heading3"/>
        <w:spacing w:before="0" w:line="240" w:lineRule="auto"/>
        <w:ind w:left="0" w:hanging="284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4" w:name="_Toc414639380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lastRenderedPageBreak/>
        <w:t>Thermodynamique</w:t>
      </w:r>
      <w:bookmarkEnd w:id="3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524"/>
        <w:gridCol w:w="4954"/>
      </w:tblGrid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Energie totale :  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tot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m</w:t>
            </w:r>
            <w:r w:rsidRPr="00EE35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+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</w:tc>
        <w:tc>
          <w:tcPr>
            <w:tcW w:w="4954" w:type="dxa"/>
            <w:vMerge w:val="restart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</w:rPr>
            </w:pPr>
            <w:r w:rsidRPr="00133FAA">
              <w:rPr>
                <w:rFonts w:ascii="Times New Roman" w:hAnsi="Times New Roman" w:cs="Times New Roman"/>
                <w:noProof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3031537" cy="936885"/>
                  <wp:effectExtent l="19050" t="0" r="0" b="0"/>
                  <wp:docPr id="231" name="Picture 226" descr="Bilan énergé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Bilan énergé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591" cy="939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1B91" w:rsidRDefault="000B1B91" w:rsidP="003573FF">
            <w:pPr>
              <w:rPr>
                <w:rFonts w:ascii="Times New Roman" w:hAnsi="Times New Roman" w:cs="Times New Roman"/>
              </w:rPr>
            </w:pPr>
          </w:p>
          <w:p w:rsidR="003573FF" w:rsidRDefault="003573FF" w:rsidP="00357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Pr="00133FAA">
              <w:rPr>
                <w:rFonts w:ascii="Times New Roman" w:hAnsi="Times New Roman" w:cs="Times New Roman"/>
                <w:vertAlign w:val="subscript"/>
              </w:rPr>
              <w:t>m</w:t>
            </w:r>
            <w:r>
              <w:rPr>
                <w:rFonts w:ascii="Times New Roman" w:hAnsi="Times New Roman" w:cs="Times New Roman"/>
              </w:rPr>
              <w:t> : énergie mécanique (J)</w:t>
            </w:r>
          </w:p>
          <w:p w:rsidR="003573FF" w:rsidRPr="008128AE" w:rsidRDefault="003573FF" w:rsidP="003573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 : énergie interne (J)</w:t>
            </w:r>
          </w:p>
          <w:p w:rsidR="003573FF" w:rsidRPr="000B1B91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 : travail (J)   ;   Q : chaleur (J)</w:t>
            </w: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A94A0A" w:rsidRDefault="003573FF" w:rsidP="003573F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Variation de l’énergie interne :  </w:t>
            </w:r>
            <w:r w:rsidRPr="00133FAA">
              <w:rPr>
                <w:rFonts w:ascii="Symbol" w:hAnsi="Symbol" w:cs="Times New Roman"/>
                <w:b/>
                <w:color w:val="000000"/>
                <w:sz w:val="24"/>
                <w:szCs w:val="24"/>
              </w:rPr>
              <w:t></w:t>
            </w:r>
            <w:r w:rsidRPr="00133FAA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 = W + Q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(en J)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Variation de l'énergie totale :</w:t>
            </w:r>
          </w:p>
          <w:p w:rsidR="003573FF" w:rsidRPr="00900566" w:rsidRDefault="003573FF" w:rsidP="00375E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33FAA">
              <w:rPr>
                <w:rFonts w:ascii="Symbol" w:hAnsi="Symbol" w:cs="Times New Roman"/>
                <w:b/>
                <w:bCs/>
                <w:color w:val="000000"/>
                <w:sz w:val="24"/>
                <w:szCs w:val="24"/>
              </w:rPr>
              <w:t>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  <w:vertAlign w:val="subscript"/>
              </w:rPr>
              <w:t>tot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 </w:t>
            </w:r>
            <w:r w:rsidRPr="00133FAA">
              <w:rPr>
                <w:rFonts w:ascii="Symbol" w:hAnsi="Symbol" w:cs="Times New Roman"/>
                <w:b/>
                <w:bCs/>
                <w:sz w:val="24"/>
                <w:szCs w:val="24"/>
              </w:rPr>
              <w:t></w:t>
            </w:r>
            <w:r w:rsidRPr="00133F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W </w:t>
            </w:r>
            <w:r w:rsidRPr="00133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+ </w:t>
            </w:r>
            <w:r w:rsidRPr="00133FAA">
              <w:rPr>
                <w:rFonts w:ascii="Symbol" w:hAnsi="Symbol" w:cs="Times New Roman"/>
                <w:b/>
                <w:bCs/>
                <w:sz w:val="24"/>
                <w:szCs w:val="24"/>
              </w:rPr>
              <w:t></w:t>
            </w:r>
            <w:r w:rsidRPr="00133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J)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Capacité thermique :  </w:t>
            </w:r>
            <w:r w:rsidRPr="004B621D">
              <w:rPr>
                <w:position w:val="-24"/>
                <w:lang w:val="en-GB"/>
              </w:rPr>
              <w:object w:dxaOrig="900" w:dyaOrig="620">
                <v:shape id="_x0000_i1222" type="#_x0000_t75" style="width:45.75pt;height:31.5pt" o:ole="">
                  <v:imagedata r:id="rId400" o:title=""/>
                </v:shape>
                <o:OLEObject Type="Embed" ProgID="Equation.3" ShapeID="_x0000_i1222" DrawAspect="Content" ObjectID="_1492939038" r:id="rId40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J.K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 ou  J.°C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900566" w:rsidRDefault="003573FF" w:rsidP="000B1B91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Capacité thermique massique :</w:t>
            </w:r>
            <w:r w:rsidRPr="00900566">
              <w:rPr>
                <w:rFonts w:ascii="Times New Roman" w:hAnsi="Times New Roman" w:cs="Times New Roman"/>
                <w:bCs/>
                <w:i/>
                <w:color w:val="000000"/>
                <w:sz w:val="24"/>
                <w:szCs w:val="24"/>
              </w:rPr>
              <w:t xml:space="preserve">  </w:t>
            </w:r>
            <w:r w:rsidRPr="004B621D">
              <w:rPr>
                <w:position w:val="-24"/>
                <w:lang w:val="en-GB"/>
              </w:rPr>
              <w:object w:dxaOrig="680" w:dyaOrig="620">
                <v:shape id="_x0000_i1223" type="#_x0000_t75" style="width:35.25pt;height:31.5pt" o:ole="">
                  <v:imagedata r:id="rId402" o:title=""/>
                </v:shape>
                <o:OLEObject Type="Embed" ProgID="Equation.3" ShapeID="_x0000_i1223" DrawAspect="Content" ObjectID="_1492939039" r:id="rId403"/>
              </w:object>
            </w:r>
            <w:r w:rsidR="000B1B91" w:rsidRPr="000B1B9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5E0C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(en J.kg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.K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P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Flux thermique :  </w:t>
            </w:r>
            <w:r w:rsidRPr="003573FF">
              <w:rPr>
                <w:rFonts w:ascii="Symbol" w:hAnsi="Symbol" w:cs="Times New Roman"/>
                <w:b/>
                <w:bCs/>
                <w:color w:val="000000"/>
                <w:sz w:val="24"/>
                <w:szCs w:val="24"/>
              </w:rPr>
              <w:t></w:t>
            </w:r>
            <w:r w:rsidRPr="003573F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=</w:t>
            </w: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</w:t>
            </w:r>
            <w:r w:rsidRPr="00DF7207">
              <w:rPr>
                <w:rFonts w:eastAsia="SimSun"/>
                <w:i/>
                <w:iCs/>
                <w:color w:val="0070C0"/>
                <w:position w:val="-24"/>
                <w:lang w:eastAsia="zh-CN"/>
              </w:rPr>
              <w:object w:dxaOrig="360" w:dyaOrig="620">
                <v:shape id="_x0000_i1224" type="#_x0000_t75" style="width:17.25pt;height:31.5pt" o:ole="">
                  <v:imagedata r:id="rId404" o:title=""/>
                </v:shape>
                <o:OLEObject Type="Embed" ProgID="Equation.3" ShapeID="_x0000_i1224" DrawAspect="Content" ObjectID="_1492939040" r:id="rId405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W)</w:t>
            </w:r>
          </w:p>
        </w:tc>
        <w:tc>
          <w:tcPr>
            <w:tcW w:w="4954" w:type="dxa"/>
            <w:vMerge w:val="restart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 : température (K)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 : épaisseur de la paroi (m)</w:t>
            </w:r>
          </w:p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 : surface de la paroi (m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573FF" w:rsidRPr="00900566" w:rsidRDefault="003573FF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>
              <w:rPr>
                <w:rFonts w:ascii="Symbol" w:hAnsi="Symbol" w:cs="Times New Roman"/>
                <w:sz w:val="24"/>
                <w:szCs w:val="24"/>
              </w:rPr>
              <w:t>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: conductivité thermique (W.m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.K</w:t>
            </w:r>
            <w:r w:rsidRPr="003573F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573FF" w:rsidTr="00375E0C">
        <w:tc>
          <w:tcPr>
            <w:tcW w:w="5524" w:type="dxa"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00566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Résistance thermique :  </w:t>
            </w:r>
            <w:r w:rsidRPr="004B621D">
              <w:rPr>
                <w:position w:val="-24"/>
                <w:lang w:val="en-GB"/>
              </w:rPr>
              <w:object w:dxaOrig="1880" w:dyaOrig="620">
                <v:shape id="_x0000_i1225" type="#_x0000_t75" style="width:93.75pt;height:31.5pt" o:ole="">
                  <v:imagedata r:id="rId406" o:title=""/>
                </v:shape>
                <o:OLEObject Type="Embed" ProgID="Equation.3" ShapeID="_x0000_i1225" DrawAspect="Content" ObjectID="_1492939041" r:id="rId407"/>
              </w:objec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ab/>
              <w:t>(en K.W</w:t>
            </w:r>
            <w:r w:rsidRPr="0090056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90056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954" w:type="dxa"/>
            <w:vMerge/>
            <w:vAlign w:val="center"/>
          </w:tcPr>
          <w:p w:rsidR="003573FF" w:rsidRDefault="003573FF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A11CE" w:rsidTr="00375E0C">
        <w:trPr>
          <w:trHeight w:val="2813"/>
        </w:trPr>
        <w:tc>
          <w:tcPr>
            <w:tcW w:w="5524" w:type="dxa"/>
            <w:vAlign w:val="center"/>
          </w:tcPr>
          <w:p w:rsidR="002A11CE" w:rsidRPr="00900566" w:rsidRDefault="002A11CE" w:rsidP="003573FF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2A11CE">
              <w:rPr>
                <w:rFonts w:ascii="Times New Roman" w:hAnsi="Times New Roman" w:cs="Times New Roman"/>
                <w:bCs/>
                <w:noProof/>
                <w:color w:val="000000"/>
                <w:sz w:val="24"/>
                <w:szCs w:val="24"/>
                <w:lang w:val="en-GB" w:eastAsia="zh-CN"/>
              </w:rPr>
              <w:drawing>
                <wp:inline distT="0" distB="0" distL="0" distR="0">
                  <wp:extent cx="3005455" cy="1757045"/>
                  <wp:effectExtent l="19050" t="0" r="4445" b="0"/>
                  <wp:docPr id="5" name="Picture 205" descr="etats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etats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455" cy="1757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4" w:type="dxa"/>
            <w:vAlign w:val="center"/>
          </w:tcPr>
          <w:p w:rsidR="002A11CE" w:rsidRDefault="002A11CE" w:rsidP="003573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57BA3" w:rsidRDefault="00557BA3" w:rsidP="00557BA3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557BA3" w:rsidRPr="009B281B" w:rsidRDefault="00557BA3" w:rsidP="00557BA3">
      <w:pPr>
        <w:pStyle w:val="Heading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5" w:name="_Toc414639381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Optique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0"/>
        <w:gridCol w:w="5238"/>
      </w:tblGrid>
      <w:tr w:rsidR="00557BA3" w:rsidTr="00856805">
        <w:tc>
          <w:tcPr>
            <w:tcW w:w="5240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 xml:space="preserve">Indice de réfraction :  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 = </w:t>
            </w:r>
            <w:r w:rsidRPr="00557BA3">
              <w:rPr>
                <w:b/>
                <w:position w:val="-24"/>
              </w:rPr>
              <w:object w:dxaOrig="240" w:dyaOrig="620">
                <v:shape id="_x0000_i1226" type="#_x0000_t75" style="width:12pt;height:30.75pt" o:ole="">
                  <v:imagedata r:id="rId409" o:title=""/>
                </v:shape>
                <o:OLEObject Type="Embed" ProgID="Equation.3" ShapeID="_x0000_i1226" DrawAspect="Content" ObjectID="_1492939042" r:id="rId410"/>
              </w:object>
            </w: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ab/>
              <w:t>(sans unité)</w:t>
            </w:r>
          </w:p>
        </w:tc>
        <w:tc>
          <w:tcPr>
            <w:tcW w:w="5238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= 3,00×10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m.s</w:t>
            </w:r>
            <w:r w:rsidRPr="0047187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</w:p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: vitesse (m.s</w:t>
            </w:r>
            <w:r w:rsidRPr="00EE356E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57BA3" w:rsidRPr="00557BA3" w:rsidTr="00856805">
        <w:tc>
          <w:tcPr>
            <w:tcW w:w="5240" w:type="dxa"/>
            <w:vAlign w:val="center"/>
          </w:tcPr>
          <w:p w:rsid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5C83">
              <w:rPr>
                <w:rFonts w:ascii="Times New Roman" w:hAnsi="Times New Roman" w:cs="Times New Roman"/>
                <w:sz w:val="24"/>
                <w:szCs w:val="24"/>
              </w:rPr>
              <w:t xml:space="preserve">Loi de Snell-Descartes : 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.sin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1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.sin </w:t>
            </w:r>
            <w:r w:rsidRPr="00557BA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i</w:t>
            </w:r>
            <w:r w:rsidRPr="00557BA3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238" w:type="dxa"/>
            <w:vAlign w:val="center"/>
          </w:tcPr>
          <w:p w:rsidR="00557BA3" w:rsidRP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57BA3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i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GB"/>
              </w:rPr>
              <w:t>1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: angle d’incidence</w:t>
            </w:r>
          </w:p>
          <w:p w:rsidR="00557BA3" w:rsidRPr="00557BA3" w:rsidRDefault="00557BA3" w:rsidP="00557BA3">
            <w:pPr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557BA3">
              <w:rPr>
                <w:rFonts w:ascii="Times New Roman" w:hAnsi="Times New Roman" w:cs="Times New Roman"/>
                <w:i/>
                <w:sz w:val="24"/>
                <w:szCs w:val="24"/>
                <w:lang w:val="en-GB"/>
              </w:rPr>
              <w:t>i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GB"/>
              </w:rPr>
              <w:t>1</w:t>
            </w:r>
            <w:r w:rsidRPr="00557BA3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 : angle d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 réfraction</w:t>
            </w:r>
          </w:p>
        </w:tc>
      </w:tr>
    </w:tbl>
    <w:p w:rsidR="008D7E01" w:rsidRDefault="008D7E01" w:rsidP="008D7E01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8D7E01" w:rsidRPr="009B281B" w:rsidRDefault="008D7E01" w:rsidP="008D7E01">
      <w:pPr>
        <w:pStyle w:val="Heading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6" w:name="_Toc414639382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Mathématique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1"/>
        <w:gridCol w:w="111"/>
        <w:gridCol w:w="1748"/>
        <w:gridCol w:w="1475"/>
        <w:gridCol w:w="273"/>
        <w:gridCol w:w="2349"/>
        <w:gridCol w:w="2881"/>
      </w:tblGrid>
      <w:tr w:rsidR="008D7E01" w:rsidTr="008D7E01">
        <w:tc>
          <w:tcPr>
            <w:tcW w:w="5352" w:type="dxa"/>
            <w:gridSpan w:val="5"/>
            <w:vAlign w:val="center"/>
          </w:tcPr>
          <w:p w:rsidR="008D7E01" w:rsidRP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D7E01">
              <w:rPr>
                <w:rFonts w:ascii="Times New Roman" w:hAnsi="Times New Roman" w:cs="Times New Roman"/>
                <w:sz w:val="24"/>
                <w:szCs w:val="24"/>
              </w:rPr>
              <w:t xml:space="preserve">Périmètre d’un cercle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L = 2.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sz w:val="24"/>
                <w:szCs w:val="24"/>
              </w:rPr>
              <w:tab/>
              <w:t>(en m)</w:t>
            </w:r>
          </w:p>
        </w:tc>
        <w:tc>
          <w:tcPr>
            <w:tcW w:w="5352" w:type="dxa"/>
            <w:gridSpan w:val="2"/>
            <w:vAlign w:val="center"/>
          </w:tcPr>
          <w:p w:rsidR="008D7E01" w:rsidRP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Surface d’un disque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 = 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D7E01" w:rsidTr="008D7E01">
        <w:tc>
          <w:tcPr>
            <w:tcW w:w="5352" w:type="dxa"/>
            <w:gridSpan w:val="5"/>
            <w:vAlign w:val="center"/>
          </w:tcPr>
          <w:p w:rsid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Volume d’une boule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 = </w:t>
            </w:r>
            <w:r w:rsidRPr="008D7E01">
              <w:rPr>
                <w:b/>
                <w:position w:val="-24"/>
              </w:rPr>
              <w:object w:dxaOrig="240" w:dyaOrig="620">
                <v:shape id="_x0000_i1227" type="#_x0000_t75" style="width:12pt;height:30.75pt" o:ole="">
                  <v:imagedata r:id="rId411" o:title=""/>
                </v:shape>
                <o:OLEObject Type="Embed" ProgID="Equation.3" ShapeID="_x0000_i1227" DrawAspect="Content" ObjectID="_1492939043" r:id="rId412"/>
              </w:objec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3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5352" w:type="dxa"/>
            <w:gridSpan w:val="2"/>
            <w:vAlign w:val="center"/>
          </w:tcPr>
          <w:p w:rsidR="008D7E01" w:rsidRDefault="008D7E01" w:rsidP="008D7E0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Surface d’un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sphère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 xml:space="preserve"> : 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S = 4.</w:t>
            </w:r>
            <w:r w:rsidRPr="008D7E01">
              <w:rPr>
                <w:rFonts w:ascii="Symbol" w:hAnsi="Symbol" w:cs="Times New Roman"/>
                <w:b/>
                <w:sz w:val="24"/>
                <w:szCs w:val="24"/>
              </w:rPr>
              <w:t>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</w:rPr>
              <w:t>.R</w:t>
            </w:r>
            <w:r w:rsidRPr="008D7E0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  <w:t>(en m</w:t>
            </w:r>
            <w:r w:rsidRPr="00A03419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A6B13" w:rsidTr="00BA6B13">
        <w:tc>
          <w:tcPr>
            <w:tcW w:w="1784" w:type="dxa"/>
            <w:gridSpan w:val="2"/>
            <w:vAlign w:val="center"/>
          </w:tcPr>
          <w:p w:rsidR="00BA6B13" w:rsidRPr="00BA6B13" w:rsidRDefault="00183F53" w:rsidP="00BA6B1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Opp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Hyp</m:t>
                  </m:r>
                </m:den>
              </m:f>
            </m:oMath>
            <w:r w:rsidR="00BA6B13" w:rsidRPr="00BA6B13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84" w:type="dxa"/>
            <w:vAlign w:val="center"/>
          </w:tcPr>
          <w:p w:rsidR="00BA6B13" w:rsidRPr="00BA6B13" w:rsidRDefault="00183F53" w:rsidP="003E1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>
              <m:func>
                <m:func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α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Adj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Hyp</m:t>
                  </m:r>
                </m:den>
              </m:f>
            </m:oMath>
            <w:r w:rsidR="00BA6B13"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84" w:type="dxa"/>
            <w:gridSpan w:val="2"/>
            <w:vAlign w:val="center"/>
          </w:tcPr>
          <w:p w:rsidR="00BA6B13" w:rsidRPr="00BA6B13" w:rsidRDefault="00183F53" w:rsidP="003E1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tan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fNam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α</m:t>
                        </m:r>
                      </m:e>
                    </m:func>
                  </m:den>
                </m:f>
              </m:oMath>
            </m:oMathPara>
          </w:p>
        </w:tc>
        <w:tc>
          <w:tcPr>
            <w:tcW w:w="2411" w:type="dxa"/>
            <w:vAlign w:val="center"/>
          </w:tcPr>
          <w:p w:rsidR="00BA6B13" w:rsidRDefault="00183F53" w:rsidP="00BA6B13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cos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sin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=1</m:t>
                </m:r>
              </m:oMath>
            </m:oMathPara>
          </w:p>
        </w:tc>
        <w:tc>
          <w:tcPr>
            <w:tcW w:w="2941" w:type="dxa"/>
            <w:vAlign w:val="center"/>
          </w:tcPr>
          <w:p w:rsidR="00BA6B13" w:rsidRDefault="00BA6B13" w:rsidP="003E1F61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2.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.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(2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α)</m:t>
                    </m:r>
                  </m:e>
                </m:func>
              </m:oMath>
            </m:oMathPara>
          </w:p>
        </w:tc>
      </w:tr>
      <w:tr w:rsidR="008D7E01" w:rsidTr="008D7E01">
        <w:tc>
          <w:tcPr>
            <w:tcW w:w="5352" w:type="dxa"/>
            <w:gridSpan w:val="5"/>
            <w:vAlign w:val="center"/>
          </w:tcPr>
          <w:p w:rsidR="008D7E01" w:rsidRPr="003E1F61" w:rsidRDefault="008D7E01" w:rsidP="008D7E01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Dérivée d’un polynôme :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dt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a.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=a.n.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sup>
              </m:sSup>
            </m:oMath>
          </w:p>
        </w:tc>
        <w:tc>
          <w:tcPr>
            <w:tcW w:w="5352" w:type="dxa"/>
            <w:gridSpan w:val="2"/>
            <w:vAlign w:val="center"/>
          </w:tcPr>
          <w:p w:rsidR="003E1F61" w:rsidRPr="003E1F61" w:rsidRDefault="008D7E01" w:rsidP="008D7E01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>Primitive d’un polynôme :</w:t>
            </w:r>
            <w:r w:rsidRPr="00A03419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8D7E01" w:rsidRPr="003E1F61" w:rsidRDefault="00183F53" w:rsidP="008D7E01">
            <w:pP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</w:pP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a.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b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sup>
                        </m:s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.dt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.</m:t>
                </m:r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+C</m:t>
                </m:r>
              </m:oMath>
            </m:oMathPara>
          </w:p>
        </w:tc>
      </w:tr>
      <w:tr w:rsidR="00BA6B13" w:rsidRPr="002D2E68" w:rsidTr="00BA6B13">
        <w:tc>
          <w:tcPr>
            <w:tcW w:w="1668" w:type="dxa"/>
            <w:vMerge w:val="restart"/>
            <w:vAlign w:val="center"/>
          </w:tcPr>
          <w:p w:rsidR="00BA6B13" w:rsidRPr="002D2E68" w:rsidRDefault="00BA6B13" w:rsidP="008D7E01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Log(10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) = n</w:t>
            </w:r>
          </w:p>
        </w:tc>
        <w:tc>
          <w:tcPr>
            <w:tcW w:w="3402" w:type="dxa"/>
            <w:gridSpan w:val="3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a+b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× 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2693" w:type="dxa"/>
            <w:gridSpan w:val="2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-a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</m:den>
              </m:f>
            </m:oMath>
          </w:p>
        </w:tc>
        <w:tc>
          <w:tcPr>
            <w:tcW w:w="2941" w:type="dxa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a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-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</m:t>
                      </m:r>
                    </m:sup>
                  </m:sSup>
                </m:den>
              </m:f>
            </m:oMath>
          </w:p>
        </w:tc>
      </w:tr>
      <w:tr w:rsidR="00BA6B13" w:rsidRPr="002D2E68" w:rsidTr="00BA6B13">
        <w:tc>
          <w:tcPr>
            <w:tcW w:w="1668" w:type="dxa"/>
            <w:vMerge/>
            <w:vAlign w:val="center"/>
          </w:tcPr>
          <w:p w:rsidR="00BA6B13" w:rsidRPr="00BA6B13" w:rsidRDefault="00BA6B13" w:rsidP="008D7E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gridSpan w:val="3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×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) =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+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</w:p>
        </w:tc>
        <w:tc>
          <w:tcPr>
            <w:tcW w:w="2693" w:type="dxa"/>
            <w:gridSpan w:val="2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</w:t>
            </w:r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a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 w:cs="Times New Roman"/>
                  <w:sz w:val="32"/>
                  <w:szCs w:val="32"/>
                  <w:lang w:val="en-GB"/>
                </w:rPr>
                <m:t xml:space="preserve"> </m:t>
              </m:r>
            </m:oMath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= – Log </w:t>
            </w:r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>a</w:t>
            </w:r>
          </w:p>
        </w:tc>
        <w:tc>
          <w:tcPr>
            <w:tcW w:w="2941" w:type="dxa"/>
            <w:vAlign w:val="center"/>
          </w:tcPr>
          <w:p w:rsidR="00BA6B13" w:rsidRPr="00BA6B13" w:rsidRDefault="00BA6B13" w:rsidP="00BA6B1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Log</w:t>
            </w:r>
            <w:r w:rsidRPr="00BA6B13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sz w:val="32"/>
                      <w:szCs w:val="32"/>
                      <w:lang w:val="en-GB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a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32"/>
                      <w:szCs w:val="32"/>
                      <w:lang w:val="en-GB"/>
                    </w:rPr>
                    <m:t>b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b/>
                <w:sz w:val="32"/>
                <w:szCs w:val="32"/>
                <w:lang w:val="en-GB"/>
              </w:rPr>
              <w:t xml:space="preserve"> 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=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-</w:t>
            </w:r>
            <w:r w:rsidRPr="00BA6B13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Log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</w:t>
            </w:r>
          </w:p>
        </w:tc>
      </w:tr>
    </w:tbl>
    <w:p w:rsidR="00BA6B13" w:rsidRDefault="00BA6B13" w:rsidP="00BA6B13">
      <w:pPr>
        <w:pStyle w:val="Heading3"/>
        <w:numPr>
          <w:ilvl w:val="0"/>
          <w:numId w:val="0"/>
        </w:numPr>
        <w:spacing w:before="0"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BA6B13" w:rsidRPr="009B281B" w:rsidRDefault="00BA6B13" w:rsidP="00BA6B13">
      <w:pPr>
        <w:pStyle w:val="Heading3"/>
        <w:spacing w:before="0" w:line="240" w:lineRule="auto"/>
        <w:ind w:left="142" w:hanging="426"/>
        <w:rPr>
          <w:rFonts w:ascii="Times New Roman" w:hAnsi="Times New Roman" w:cs="Times New Roman"/>
          <w:color w:val="auto"/>
          <w:sz w:val="28"/>
          <w:szCs w:val="28"/>
          <w:u w:val="single"/>
        </w:rPr>
      </w:pPr>
      <w:bookmarkStart w:id="37" w:name="_Toc414639383"/>
      <w:r>
        <w:rPr>
          <w:rFonts w:ascii="Times New Roman" w:hAnsi="Times New Roman" w:cs="Times New Roman"/>
          <w:color w:val="auto"/>
          <w:sz w:val="28"/>
          <w:szCs w:val="28"/>
          <w:u w:val="single"/>
        </w:rPr>
        <w:t>Conversion</w:t>
      </w:r>
      <w:bookmarkEnd w:id="37"/>
    </w:p>
    <w:p w:rsidR="00C7698D" w:rsidRPr="002D2E68" w:rsidRDefault="008C1E72" w:rsidP="008C1E72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8C1E72">
        <w:rPr>
          <w:rFonts w:ascii="Times New Roman" w:hAnsi="Times New Roman" w:cs="Times New Roman"/>
          <w:b/>
          <w:noProof/>
          <w:sz w:val="28"/>
          <w:szCs w:val="28"/>
          <w:lang w:val="en-GB" w:eastAsia="zh-CN"/>
        </w:rPr>
        <w:drawing>
          <wp:inline distT="0" distB="0" distL="0" distR="0">
            <wp:extent cx="4750191" cy="3904938"/>
            <wp:effectExtent l="19050" t="0" r="0" b="0"/>
            <wp:docPr id="1" name="Image 376" descr="\\Hobbes\USERS\okugler\My Documents\Enseignement\0-Terminale S\Fiches\Fiches-Méthode\Illustration\sous-multiples d une unite de mes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\\Hobbes\USERS\okugler\My Documents\Enseignement\0-Terminale S\Fiches\Fiches-Méthode\Illustration\sous-multiples d une unite de mesure_1.png"/>
                    <pic:cNvPicPr>
                      <a:picLocks noChangeAspect="1" noChangeArrowheads="1"/>
                    </pic:cNvPicPr>
                  </pic:nvPicPr>
                  <pic:blipFill>
                    <a:blip r:embed="rId4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779" cy="390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7E6" w:rsidRPr="002D2E68" w:rsidRDefault="00A657E6" w:rsidP="00C7698D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A657E6" w:rsidRPr="002D2E68" w:rsidRDefault="00A657E6" w:rsidP="00C7698D">
      <w:pPr>
        <w:rPr>
          <w:rFonts w:ascii="Times New Roman" w:hAnsi="Times New Roman" w:cs="Times New Roman"/>
          <w:sz w:val="24"/>
          <w:szCs w:val="24"/>
          <w:lang w:val="en-GB"/>
        </w:rPr>
      </w:pPr>
      <w:bookmarkStart w:id="38" w:name="_GoBack"/>
      <w:bookmarkEnd w:id="38"/>
    </w:p>
    <w:sectPr w:rsidR="00A657E6" w:rsidRPr="002D2E68" w:rsidSect="00CF0A46">
      <w:pgSz w:w="11906" w:h="16838"/>
      <w:pgMar w:top="680" w:right="567" w:bottom="567" w:left="851" w:header="284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7E10" w:rsidRDefault="00137E10" w:rsidP="00D02561">
      <w:pPr>
        <w:spacing w:after="0" w:line="240" w:lineRule="auto"/>
      </w:pPr>
      <w:r>
        <w:separator/>
      </w:r>
    </w:p>
  </w:endnote>
  <w:endnote w:type="continuationSeparator" w:id="0">
    <w:p w:rsidR="00137E10" w:rsidRDefault="00137E10" w:rsidP="00D02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Std"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Default="00137E10" w:rsidP="00037A59">
    <w:pPr>
      <w:pStyle w:val="Footer"/>
      <w:tabs>
        <w:tab w:val="clear" w:pos="4536"/>
        <w:tab w:val="clear" w:pos="9072"/>
        <w:tab w:val="right" w:pos="10632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265B45" w:rsidRDefault="00137E10" w:rsidP="00265B45">
    <w:pPr>
      <w:pStyle w:val="Footer"/>
      <w:rPr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591EA7" w:rsidRDefault="00137E10" w:rsidP="00591EA7">
    <w:pPr>
      <w:pStyle w:val="Footer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183F53">
      <w:rPr>
        <w:rFonts w:ascii="Times New Roman" w:hAnsi="Times New Roman" w:cs="Times New Roman"/>
        <w:noProof/>
        <w:sz w:val="20"/>
        <w:szCs w:val="20"/>
      </w:rPr>
      <w:t>2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BD4DF1" w:rsidRDefault="00137E10" w:rsidP="00D92247">
    <w:pPr>
      <w:pStyle w:val="Footer"/>
      <w:jc w:val="right"/>
      <w:rPr>
        <w:rFonts w:ascii="Times New Roman" w:hAnsi="Times New Roman" w:cs="Times New Roman"/>
        <w:sz w:val="20"/>
        <w:szCs w:val="20"/>
      </w:rPr>
    </w:pPr>
    <w:r w:rsidRPr="00E87EFC">
      <w:rPr>
        <w:rFonts w:ascii="Times New Roman" w:hAnsi="Times New Roman" w:cs="Times New Roman"/>
        <w:sz w:val="20"/>
        <w:szCs w:val="20"/>
      </w:rPr>
      <w:t xml:space="preserve">Page </w:t>
    </w:r>
    <w:sdt>
      <w:sdtPr>
        <w:rPr>
          <w:rFonts w:ascii="Times New Roman" w:hAnsi="Times New Roman" w:cs="Times New Roman"/>
          <w:sz w:val="20"/>
          <w:szCs w:val="20"/>
        </w:rPr>
        <w:id w:val="103249204"/>
        <w:docPartObj>
          <w:docPartGallery w:val="Page Numbers (Bottom of Page)"/>
          <w:docPartUnique/>
        </w:docPartObj>
      </w:sdtPr>
      <w:sdtEndPr/>
      <w:sdtContent>
        <w:r w:rsidRPr="00E87EF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87EFC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E87EF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183F53">
          <w:rPr>
            <w:rFonts w:ascii="Times New Roman" w:hAnsi="Times New Roman" w:cs="Times New Roman"/>
            <w:noProof/>
            <w:sz w:val="20"/>
            <w:szCs w:val="20"/>
          </w:rPr>
          <w:t>17</w:t>
        </w:r>
        <w:r w:rsidRPr="00E87EFC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591EA7" w:rsidRDefault="00137E10" w:rsidP="00265B45">
    <w:pPr>
      <w:pStyle w:val="Footer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956A7A">
      <w:rPr>
        <w:rFonts w:ascii="Times New Roman" w:hAnsi="Times New Roman" w:cs="Times New Roman"/>
        <w:noProof/>
        <w:sz w:val="20"/>
        <w:szCs w:val="20"/>
      </w:rPr>
      <w:t>6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62B" w:rsidRPr="005D562B" w:rsidRDefault="005D562B">
    <w:pPr>
      <w:pStyle w:val="Footer"/>
      <w:rPr>
        <w:rFonts w:ascii="Times New Roman" w:hAnsi="Times New Roman" w:cs="Times New Roman"/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r w:rsidRPr="00591EA7">
      <w:rPr>
        <w:rFonts w:ascii="Times New Roman" w:hAnsi="Times New Roman" w:cs="Times New Roman"/>
        <w:sz w:val="20"/>
        <w:szCs w:val="20"/>
      </w:rPr>
      <w:fldChar w:fldCharType="begin"/>
    </w:r>
    <w:r w:rsidRPr="00591EA7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Pr="00591EA7">
      <w:rPr>
        <w:rFonts w:ascii="Times New Roman" w:hAnsi="Times New Roman" w:cs="Times New Roman"/>
        <w:sz w:val="20"/>
        <w:szCs w:val="20"/>
      </w:rPr>
      <w:fldChar w:fldCharType="separate"/>
    </w:r>
    <w:r w:rsidR="00183F53">
      <w:rPr>
        <w:rFonts w:ascii="Times New Roman" w:hAnsi="Times New Roman" w:cs="Times New Roman"/>
        <w:noProof/>
        <w:sz w:val="20"/>
        <w:szCs w:val="20"/>
      </w:rPr>
      <w:t>4</w:t>
    </w:r>
    <w:r w:rsidRPr="00591EA7">
      <w:rPr>
        <w:rFonts w:ascii="Times New Roman" w:hAnsi="Times New Roman" w:cs="Times New Roman"/>
        <w:sz w:val="20"/>
        <w:szCs w:val="20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2A206C" w:rsidRDefault="00137E10">
    <w:pPr>
      <w:pStyle w:val="Footer"/>
      <w:rPr>
        <w:sz w:val="20"/>
        <w:szCs w:val="20"/>
      </w:rPr>
    </w:pPr>
    <w:r w:rsidRPr="00591EA7">
      <w:rPr>
        <w:rFonts w:ascii="Times New Roman" w:hAnsi="Times New Roman" w:cs="Times New Roman"/>
        <w:sz w:val="20"/>
        <w:szCs w:val="20"/>
      </w:rPr>
      <w:t xml:space="preserve">Page </w:t>
    </w:r>
    <w:sdt>
      <w:sdtPr>
        <w:rPr>
          <w:rFonts w:ascii="Times New Roman" w:hAnsi="Times New Roman" w:cs="Times New Roman"/>
          <w:sz w:val="20"/>
          <w:szCs w:val="20"/>
        </w:rPr>
        <w:id w:val="37954071"/>
        <w:docPartObj>
          <w:docPartGallery w:val="Page Numbers (Bottom of Page)"/>
          <w:docPartUnique/>
        </w:docPartObj>
      </w:sdtPr>
      <w:sdtEndPr>
        <w:rPr>
          <w:rFonts w:asciiTheme="minorHAnsi" w:hAnsiTheme="minorHAnsi" w:cstheme="minorBidi"/>
        </w:rPr>
      </w:sdtEndPr>
      <w:sdtContent>
        <w:r w:rsidRPr="00591EA7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591EA7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591EA7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183F53">
          <w:rPr>
            <w:rFonts w:ascii="Times New Roman" w:hAnsi="Times New Roman" w:cs="Times New Roman"/>
            <w:noProof/>
            <w:sz w:val="20"/>
            <w:szCs w:val="20"/>
          </w:rPr>
          <w:t>16</w:t>
        </w:r>
        <w:r w:rsidRPr="00591EA7">
          <w:rPr>
            <w:rFonts w:ascii="Times New Roman" w:hAnsi="Times New Roman" w:cs="Times New Roman"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7E10" w:rsidRDefault="00137E10" w:rsidP="00D02561">
      <w:pPr>
        <w:spacing w:after="0" w:line="240" w:lineRule="auto"/>
      </w:pPr>
      <w:r>
        <w:separator/>
      </w:r>
    </w:p>
  </w:footnote>
  <w:footnote w:type="continuationSeparator" w:id="0">
    <w:p w:rsidR="00137E10" w:rsidRDefault="00137E10" w:rsidP="00D02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826288" w:rsidRDefault="00137E10" w:rsidP="00137E10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0A5BCDFA" wp14:editId="7EF9B700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0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792411" id="Connecteur droit 9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D8Vvxr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137E10" w:rsidRDefault="00137E1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956A7A" w:rsidRDefault="00956A7A" w:rsidP="00956A7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826288" w:rsidRDefault="00956A7A" w:rsidP="00956A7A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5C557837" wp14:editId="55F1CFD0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6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7F216D" id="Connecteur droit 9" o:spid="_x0000_s1026" style="position:absolute;z-index:251665408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BHgc0L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956A7A" w:rsidRPr="00956A7A" w:rsidRDefault="00956A7A" w:rsidP="00956A7A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6A7A" w:rsidRPr="00826288" w:rsidRDefault="00956A7A" w:rsidP="00137E10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67456" behindDoc="0" locked="0" layoutInCell="1" allowOverlap="1" wp14:anchorId="17A18149" wp14:editId="29E991C8">
              <wp:simplePos x="0" y="0"/>
              <wp:positionH relativeFrom="margin">
                <wp:align>left</wp:align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37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16D157" id="Connecteur droit 9" o:spid="_x0000_s1026" style="position:absolute;z-index:251667456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margin" from="0,16.7pt" to="539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" strokecolor="windowText" strokeweight=".5pt">
              <o:lock v:ext="edit" shapetype="f"/>
              <w10:wrap anchorx="margin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  <w:p w:rsidR="00956A7A" w:rsidRDefault="00956A7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E10" w:rsidRPr="00826288" w:rsidRDefault="00137E10" w:rsidP="00AF3118">
    <w:pPr>
      <w:pStyle w:val="Header"/>
      <w:tabs>
        <w:tab w:val="clear" w:pos="4536"/>
        <w:tab w:val="clear" w:pos="9072"/>
        <w:tab w:val="center" w:pos="5387"/>
        <w:tab w:val="right" w:pos="10490"/>
      </w:tabs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noProof/>
        <w:sz w:val="24"/>
        <w:szCs w:val="24"/>
        <w:lang w:val="en-GB" w:eastAsia="zh-CN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>
              <wp:simplePos x="0" y="0"/>
              <wp:positionH relativeFrom="column">
                <wp:posOffset>-2540</wp:posOffset>
              </wp:positionH>
              <wp:positionV relativeFrom="paragraph">
                <wp:posOffset>212089</wp:posOffset>
              </wp:positionV>
              <wp:extent cx="6846570" cy="0"/>
              <wp:effectExtent l="0" t="0" r="30480" b="19050"/>
              <wp:wrapNone/>
              <wp:docPr id="6" name="Connecteur droit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84657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BB921D" id="Connecteur droit 9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.2pt,16.7pt" to="538.9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" strokecolor="black [3213]" strokeweight=".5pt">
              <o:lock v:ext="edit" shapetype="f"/>
            </v:line>
          </w:pict>
        </mc:Fallback>
      </mc:AlternateContent>
    </w:r>
    <w:r>
      <w:rPr>
        <w:rFonts w:ascii="Times New Roman" w:hAnsi="Times New Roman" w:cs="Times New Roman"/>
        <w:sz w:val="24"/>
        <w:szCs w:val="24"/>
      </w:rPr>
      <w:t>Fiche</w:t>
    </w:r>
    <w:r w:rsidRPr="00D02561">
      <w:rPr>
        <w:rFonts w:ascii="Times New Roman" w:hAnsi="Times New Roman" w:cs="Times New Roman"/>
        <w:sz w:val="24"/>
        <w:szCs w:val="24"/>
      </w:rPr>
      <w:t xml:space="preserve"> méthode</w:t>
    </w:r>
    <w:r>
      <w:rPr>
        <w:rFonts w:ascii="Times New Roman" w:hAnsi="Times New Roman" w:cs="Times New Roman"/>
        <w:sz w:val="24"/>
        <w:szCs w:val="24"/>
      </w:rPr>
      <w:t xml:space="preserve"> – Physique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b/>
        <w:sz w:val="24"/>
        <w:szCs w:val="24"/>
      </w:rPr>
      <w:t>Dossier Méthodes de Physique</w:t>
    </w:r>
    <w:r>
      <w:rPr>
        <w:rFonts w:ascii="Times New Roman" w:hAnsi="Times New Roman" w:cs="Times New Roman"/>
        <w:b/>
        <w:sz w:val="24"/>
        <w:szCs w:val="24"/>
      </w:rPr>
      <w:tab/>
    </w:r>
    <w:r w:rsidRPr="00D02561">
      <w:rPr>
        <w:rFonts w:ascii="Times New Roman" w:hAnsi="Times New Roman" w:cs="Times New Roman"/>
        <w:sz w:val="24"/>
        <w:szCs w:val="24"/>
      </w:rPr>
      <w:t>Niveau : Terminale 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55936"/>
    <w:multiLevelType w:val="hybridMultilevel"/>
    <w:tmpl w:val="18444C5E"/>
    <w:lvl w:ilvl="0" w:tplc="568EFBE4">
      <w:start w:val="1"/>
      <w:numFmt w:val="bullet"/>
      <w:lvlText w:val="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568EFBE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1A344D0"/>
    <w:multiLevelType w:val="hybridMultilevel"/>
    <w:tmpl w:val="18444C5E"/>
    <w:lvl w:ilvl="0" w:tplc="56B0FE7A">
      <w:start w:val="1"/>
      <w:numFmt w:val="bullet"/>
      <w:lvlText w:val="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  <w:b w:val="0"/>
        <w:i w:val="0"/>
        <w:sz w:val="24"/>
      </w:rPr>
    </w:lvl>
    <w:lvl w:ilvl="1" w:tplc="91607958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BD1457F"/>
    <w:multiLevelType w:val="hybridMultilevel"/>
    <w:tmpl w:val="18444C5E"/>
    <w:lvl w:ilvl="0" w:tplc="56B0FE7A">
      <w:start w:val="1"/>
      <w:numFmt w:val="bullet"/>
      <w:lvlText w:val="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  <w:b w:val="0"/>
        <w:i w:val="0"/>
        <w:sz w:val="24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1B12A2C"/>
    <w:multiLevelType w:val="hybridMultilevel"/>
    <w:tmpl w:val="68866AE8"/>
    <w:lvl w:ilvl="0" w:tplc="88A8353A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27621448"/>
    <w:multiLevelType w:val="hybridMultilevel"/>
    <w:tmpl w:val="74242E68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4E1E57"/>
    <w:multiLevelType w:val="hybridMultilevel"/>
    <w:tmpl w:val="18444C5E"/>
    <w:lvl w:ilvl="0" w:tplc="568EFBE4">
      <w:start w:val="1"/>
      <w:numFmt w:val="bullet"/>
      <w:lvlText w:val=""/>
      <w:lvlJc w:val="left"/>
      <w:pPr>
        <w:tabs>
          <w:tab w:val="num" w:pos="1790"/>
        </w:tabs>
        <w:ind w:left="1790" w:hanging="360"/>
      </w:pPr>
      <w:rPr>
        <w:rFonts w:ascii="Symbol" w:hAnsi="Symbol" w:hint="default"/>
      </w:rPr>
    </w:lvl>
    <w:lvl w:ilvl="1" w:tplc="91607958">
      <w:start w:val="1"/>
      <w:numFmt w:val="bullet"/>
      <w:lvlText w:val="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568EFBE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8912BD5"/>
    <w:multiLevelType w:val="hybridMultilevel"/>
    <w:tmpl w:val="8CD403B2"/>
    <w:lvl w:ilvl="0" w:tplc="91607958">
      <w:start w:val="1"/>
      <w:numFmt w:val="bullet"/>
      <w:lvlText w:val=""/>
      <w:lvlJc w:val="left"/>
      <w:pPr>
        <w:tabs>
          <w:tab w:val="num" w:pos="902"/>
        </w:tabs>
        <w:ind w:left="902" w:hanging="360"/>
      </w:pPr>
      <w:rPr>
        <w:rFonts w:ascii="Symbol" w:hAnsi="Symbol" w:hint="default"/>
        <w:color w:val="auto"/>
      </w:rPr>
    </w:lvl>
    <w:lvl w:ilvl="1" w:tplc="B95A66C4">
      <w:start w:val="1"/>
      <w:numFmt w:val="bullet"/>
      <w:lvlText w:val=""/>
      <w:lvlJc w:val="left"/>
      <w:pPr>
        <w:tabs>
          <w:tab w:val="num" w:pos="1414"/>
        </w:tabs>
        <w:ind w:left="1337" w:hanging="283"/>
      </w:pPr>
      <w:rPr>
        <w:rFonts w:ascii="Symbol" w:hAnsi="Symbol" w:hint="default"/>
        <w:b w:val="0"/>
        <w:i w:val="0"/>
        <w:sz w:val="20"/>
      </w:rPr>
    </w:lvl>
    <w:lvl w:ilvl="2" w:tplc="040C0005" w:tentative="1">
      <w:start w:val="1"/>
      <w:numFmt w:val="bullet"/>
      <w:lvlText w:val=""/>
      <w:lvlJc w:val="left"/>
      <w:pPr>
        <w:tabs>
          <w:tab w:val="num" w:pos="2134"/>
        </w:tabs>
        <w:ind w:left="21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54"/>
        </w:tabs>
        <w:ind w:left="28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74"/>
        </w:tabs>
        <w:ind w:left="357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94"/>
        </w:tabs>
        <w:ind w:left="42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14"/>
        </w:tabs>
        <w:ind w:left="50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34"/>
        </w:tabs>
        <w:ind w:left="573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54"/>
        </w:tabs>
        <w:ind w:left="6454" w:hanging="360"/>
      </w:pPr>
      <w:rPr>
        <w:rFonts w:ascii="Wingdings" w:hAnsi="Wingdings" w:hint="default"/>
      </w:rPr>
    </w:lvl>
  </w:abstractNum>
  <w:abstractNum w:abstractNumId="7">
    <w:nsid w:val="4E6F3810"/>
    <w:multiLevelType w:val="hybridMultilevel"/>
    <w:tmpl w:val="F1F85FDA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48A0479"/>
    <w:multiLevelType w:val="hybridMultilevel"/>
    <w:tmpl w:val="B0F4F7E6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E9581C"/>
    <w:multiLevelType w:val="hybridMultilevel"/>
    <w:tmpl w:val="CED2E2C0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E2F55C5"/>
    <w:multiLevelType w:val="hybridMultilevel"/>
    <w:tmpl w:val="79843B20"/>
    <w:lvl w:ilvl="0" w:tplc="91607958">
      <w:start w:val="1"/>
      <w:numFmt w:val="bullet"/>
      <w:lvlText w:val=""/>
      <w:lvlJc w:val="left"/>
      <w:pPr>
        <w:tabs>
          <w:tab w:val="num" w:pos="902"/>
        </w:tabs>
        <w:ind w:left="902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14"/>
        </w:tabs>
        <w:ind w:left="141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34"/>
        </w:tabs>
        <w:ind w:left="21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54"/>
        </w:tabs>
        <w:ind w:left="28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74"/>
        </w:tabs>
        <w:ind w:left="357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294"/>
        </w:tabs>
        <w:ind w:left="42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14"/>
        </w:tabs>
        <w:ind w:left="50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34"/>
        </w:tabs>
        <w:ind w:left="573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54"/>
        </w:tabs>
        <w:ind w:left="6454" w:hanging="360"/>
      </w:pPr>
      <w:rPr>
        <w:rFonts w:ascii="Wingdings" w:hAnsi="Wingdings" w:hint="default"/>
      </w:rPr>
    </w:lvl>
  </w:abstractNum>
  <w:abstractNum w:abstractNumId="11">
    <w:nsid w:val="701E6BB2"/>
    <w:multiLevelType w:val="multilevel"/>
    <w:tmpl w:val="1408F682"/>
    <w:lvl w:ilvl="0">
      <w:start w:val="1"/>
      <w:numFmt w:val="upperRoman"/>
      <w:pStyle w:val="Heading1"/>
      <w:lvlText w:val="%1."/>
      <w:lvlJc w:val="left"/>
      <w:pPr>
        <w:ind w:left="426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1146" w:firstLine="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866" w:firstLine="0"/>
      </w:pPr>
      <w:rPr>
        <w:rFonts w:hint="default"/>
      </w:rPr>
    </w:lvl>
    <w:lvl w:ilvl="3">
      <w:start w:val="1"/>
      <w:numFmt w:val="lowerLetter"/>
      <w:pStyle w:val="Heading4"/>
      <w:lvlText w:val="%4)"/>
      <w:lvlJc w:val="left"/>
      <w:pPr>
        <w:ind w:left="2586" w:firstLine="0"/>
      </w:pPr>
      <w:rPr>
        <w:rFonts w:hint="default"/>
      </w:rPr>
    </w:lvl>
    <w:lvl w:ilvl="4">
      <w:start w:val="1"/>
      <w:numFmt w:val="decimal"/>
      <w:pStyle w:val="Heading5"/>
      <w:lvlText w:val="(%5)"/>
      <w:lvlJc w:val="left"/>
      <w:pPr>
        <w:ind w:left="3306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4026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746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466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6186" w:firstLine="0"/>
      </w:pPr>
      <w:rPr>
        <w:rFonts w:hint="default"/>
      </w:rPr>
    </w:lvl>
  </w:abstractNum>
  <w:abstractNum w:abstractNumId="12">
    <w:nsid w:val="74565263"/>
    <w:multiLevelType w:val="hybridMultilevel"/>
    <w:tmpl w:val="CED2E2C0"/>
    <w:lvl w:ilvl="0" w:tplc="90FCB0BE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90FCB0BE">
      <w:start w:val="1"/>
      <w:numFmt w:val="bullet"/>
      <w:lvlText w:val=""/>
      <w:lvlJc w:val="left"/>
      <w:pPr>
        <w:tabs>
          <w:tab w:val="num" w:pos="2160"/>
        </w:tabs>
        <w:ind w:left="2083" w:hanging="283"/>
      </w:pPr>
      <w:rPr>
        <w:rFonts w:ascii="Symbol" w:hAnsi="Symbol" w:hint="default"/>
        <w:b w:val="0"/>
        <w:i w:val="0"/>
        <w:sz w:val="20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9B6093D"/>
    <w:multiLevelType w:val="hybridMultilevel"/>
    <w:tmpl w:val="18444C5E"/>
    <w:lvl w:ilvl="0" w:tplc="B95A66C4">
      <w:start w:val="1"/>
      <w:numFmt w:val="bullet"/>
      <w:lvlText w:val=""/>
      <w:lvlJc w:val="left"/>
      <w:pPr>
        <w:tabs>
          <w:tab w:val="num" w:pos="1790"/>
        </w:tabs>
        <w:ind w:left="1713" w:hanging="283"/>
      </w:pPr>
      <w:rPr>
        <w:rFonts w:ascii="Symbol" w:hAnsi="Symbol" w:hint="default"/>
        <w:b w:val="0"/>
        <w:i w:val="0"/>
        <w:sz w:val="20"/>
      </w:rPr>
    </w:lvl>
    <w:lvl w:ilvl="1" w:tplc="56B0FE7A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i w:val="0"/>
        <w:sz w:val="24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E696582"/>
    <w:multiLevelType w:val="hybridMultilevel"/>
    <w:tmpl w:val="9D0427FA"/>
    <w:lvl w:ilvl="0" w:tplc="E8582F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12"/>
  </w:num>
  <w:num w:numId="5">
    <w:abstractNumId w:val="7"/>
  </w:num>
  <w:num w:numId="6">
    <w:abstractNumId w:val="13"/>
  </w:num>
  <w:num w:numId="7">
    <w:abstractNumId w:val="1"/>
  </w:num>
  <w:num w:numId="8">
    <w:abstractNumId w:val="0"/>
  </w:num>
  <w:num w:numId="9">
    <w:abstractNumId w:val="5"/>
  </w:num>
  <w:num w:numId="10">
    <w:abstractNumId w:val="2"/>
  </w:num>
  <w:num w:numId="11">
    <w:abstractNumId w:val="10"/>
  </w:num>
  <w:num w:numId="12">
    <w:abstractNumId w:val="6"/>
  </w:num>
  <w:num w:numId="13">
    <w:abstractNumId w:val="14"/>
  </w:num>
  <w:num w:numId="14">
    <w:abstractNumId w:val="4"/>
  </w:num>
  <w:num w:numId="15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6DE"/>
    <w:rsid w:val="0000104C"/>
    <w:rsid w:val="00002B78"/>
    <w:rsid w:val="00002C32"/>
    <w:rsid w:val="00007232"/>
    <w:rsid w:val="000151E3"/>
    <w:rsid w:val="000162E4"/>
    <w:rsid w:val="000167B4"/>
    <w:rsid w:val="000167EC"/>
    <w:rsid w:val="00016C14"/>
    <w:rsid w:val="00021898"/>
    <w:rsid w:val="00023AEE"/>
    <w:rsid w:val="00025667"/>
    <w:rsid w:val="00025D90"/>
    <w:rsid w:val="000312FB"/>
    <w:rsid w:val="000362AD"/>
    <w:rsid w:val="00037087"/>
    <w:rsid w:val="00037A59"/>
    <w:rsid w:val="000459B9"/>
    <w:rsid w:val="000460FC"/>
    <w:rsid w:val="00046D99"/>
    <w:rsid w:val="000510C6"/>
    <w:rsid w:val="00051476"/>
    <w:rsid w:val="000521E5"/>
    <w:rsid w:val="000530EC"/>
    <w:rsid w:val="00053644"/>
    <w:rsid w:val="00053761"/>
    <w:rsid w:val="000538AC"/>
    <w:rsid w:val="0005445B"/>
    <w:rsid w:val="00054B68"/>
    <w:rsid w:val="00054E81"/>
    <w:rsid w:val="000602DA"/>
    <w:rsid w:val="000607BF"/>
    <w:rsid w:val="00061EF3"/>
    <w:rsid w:val="00062598"/>
    <w:rsid w:val="0006527F"/>
    <w:rsid w:val="00067E71"/>
    <w:rsid w:val="000700BC"/>
    <w:rsid w:val="00071FE7"/>
    <w:rsid w:val="00072FD0"/>
    <w:rsid w:val="000744D9"/>
    <w:rsid w:val="00075E5D"/>
    <w:rsid w:val="00076742"/>
    <w:rsid w:val="0007694B"/>
    <w:rsid w:val="00082EE6"/>
    <w:rsid w:val="0008454D"/>
    <w:rsid w:val="00084BFC"/>
    <w:rsid w:val="0008639B"/>
    <w:rsid w:val="00086DD0"/>
    <w:rsid w:val="00087889"/>
    <w:rsid w:val="0009224F"/>
    <w:rsid w:val="0009267D"/>
    <w:rsid w:val="00095821"/>
    <w:rsid w:val="000A088B"/>
    <w:rsid w:val="000A4DB5"/>
    <w:rsid w:val="000A702D"/>
    <w:rsid w:val="000A794B"/>
    <w:rsid w:val="000A7CB2"/>
    <w:rsid w:val="000B07BB"/>
    <w:rsid w:val="000B0AD1"/>
    <w:rsid w:val="000B147B"/>
    <w:rsid w:val="000B1B91"/>
    <w:rsid w:val="000B1EE3"/>
    <w:rsid w:val="000B22FB"/>
    <w:rsid w:val="000B6105"/>
    <w:rsid w:val="000B792B"/>
    <w:rsid w:val="000C0E04"/>
    <w:rsid w:val="000C10CA"/>
    <w:rsid w:val="000C262B"/>
    <w:rsid w:val="000C323E"/>
    <w:rsid w:val="000C4D48"/>
    <w:rsid w:val="000C52D4"/>
    <w:rsid w:val="000C5499"/>
    <w:rsid w:val="000C6DB9"/>
    <w:rsid w:val="000C7FEF"/>
    <w:rsid w:val="000D1AC0"/>
    <w:rsid w:val="000D3CC1"/>
    <w:rsid w:val="000D3CFD"/>
    <w:rsid w:val="000D6970"/>
    <w:rsid w:val="000E0503"/>
    <w:rsid w:val="000E0A53"/>
    <w:rsid w:val="000E1BB5"/>
    <w:rsid w:val="000E4ADA"/>
    <w:rsid w:val="000E4DC8"/>
    <w:rsid w:val="000E6DF9"/>
    <w:rsid w:val="000F3842"/>
    <w:rsid w:val="000F6EE9"/>
    <w:rsid w:val="00100435"/>
    <w:rsid w:val="001033A6"/>
    <w:rsid w:val="001036AE"/>
    <w:rsid w:val="001045DE"/>
    <w:rsid w:val="0011443C"/>
    <w:rsid w:val="0011763C"/>
    <w:rsid w:val="00117C18"/>
    <w:rsid w:val="00121713"/>
    <w:rsid w:val="001237F4"/>
    <w:rsid w:val="001238B8"/>
    <w:rsid w:val="00123DA3"/>
    <w:rsid w:val="00124B3E"/>
    <w:rsid w:val="00126C24"/>
    <w:rsid w:val="00130BAD"/>
    <w:rsid w:val="00130F1E"/>
    <w:rsid w:val="0013363B"/>
    <w:rsid w:val="00133FAA"/>
    <w:rsid w:val="001342D1"/>
    <w:rsid w:val="00137D88"/>
    <w:rsid w:val="00137E10"/>
    <w:rsid w:val="001403BE"/>
    <w:rsid w:val="00140700"/>
    <w:rsid w:val="00140794"/>
    <w:rsid w:val="001421BA"/>
    <w:rsid w:val="001422F7"/>
    <w:rsid w:val="001432CF"/>
    <w:rsid w:val="00151C89"/>
    <w:rsid w:val="00153471"/>
    <w:rsid w:val="00153757"/>
    <w:rsid w:val="00155CE2"/>
    <w:rsid w:val="00156395"/>
    <w:rsid w:val="001609CB"/>
    <w:rsid w:val="00160C39"/>
    <w:rsid w:val="001709DC"/>
    <w:rsid w:val="00170FAA"/>
    <w:rsid w:val="00172A90"/>
    <w:rsid w:val="00172E0C"/>
    <w:rsid w:val="001735F3"/>
    <w:rsid w:val="0017363D"/>
    <w:rsid w:val="00176B6D"/>
    <w:rsid w:val="0018225D"/>
    <w:rsid w:val="00183910"/>
    <w:rsid w:val="00183F53"/>
    <w:rsid w:val="001851DA"/>
    <w:rsid w:val="00186206"/>
    <w:rsid w:val="00190E60"/>
    <w:rsid w:val="00193D7A"/>
    <w:rsid w:val="00195FC0"/>
    <w:rsid w:val="00196AB0"/>
    <w:rsid w:val="00197498"/>
    <w:rsid w:val="0019775D"/>
    <w:rsid w:val="001A062A"/>
    <w:rsid w:val="001A4446"/>
    <w:rsid w:val="001B3ABC"/>
    <w:rsid w:val="001B3D66"/>
    <w:rsid w:val="001B722A"/>
    <w:rsid w:val="001C0363"/>
    <w:rsid w:val="001C1D9B"/>
    <w:rsid w:val="001C2305"/>
    <w:rsid w:val="001C231C"/>
    <w:rsid w:val="001C70F3"/>
    <w:rsid w:val="001D0665"/>
    <w:rsid w:val="001D2E39"/>
    <w:rsid w:val="001D35EC"/>
    <w:rsid w:val="001D41DC"/>
    <w:rsid w:val="001D47D9"/>
    <w:rsid w:val="001D49A1"/>
    <w:rsid w:val="001E1AFC"/>
    <w:rsid w:val="001E2573"/>
    <w:rsid w:val="001E388A"/>
    <w:rsid w:val="001E539E"/>
    <w:rsid w:val="001E7725"/>
    <w:rsid w:val="001F000F"/>
    <w:rsid w:val="001F1165"/>
    <w:rsid w:val="001F1445"/>
    <w:rsid w:val="001F2152"/>
    <w:rsid w:val="001F3063"/>
    <w:rsid w:val="00202875"/>
    <w:rsid w:val="00204FA2"/>
    <w:rsid w:val="00212745"/>
    <w:rsid w:val="00216746"/>
    <w:rsid w:val="00221445"/>
    <w:rsid w:val="00222AA4"/>
    <w:rsid w:val="0022423E"/>
    <w:rsid w:val="00231B4C"/>
    <w:rsid w:val="002346EE"/>
    <w:rsid w:val="002352D3"/>
    <w:rsid w:val="002353A3"/>
    <w:rsid w:val="00235811"/>
    <w:rsid w:val="00241E32"/>
    <w:rsid w:val="00242303"/>
    <w:rsid w:val="00245CF0"/>
    <w:rsid w:val="0024746C"/>
    <w:rsid w:val="00250261"/>
    <w:rsid w:val="00256DC5"/>
    <w:rsid w:val="00261AFA"/>
    <w:rsid w:val="00262807"/>
    <w:rsid w:val="00265B45"/>
    <w:rsid w:val="00265D5B"/>
    <w:rsid w:val="002660AB"/>
    <w:rsid w:val="00267307"/>
    <w:rsid w:val="002707A6"/>
    <w:rsid w:val="00270C0E"/>
    <w:rsid w:val="00270D6F"/>
    <w:rsid w:val="00271C40"/>
    <w:rsid w:val="002811D9"/>
    <w:rsid w:val="00282C1B"/>
    <w:rsid w:val="0028617B"/>
    <w:rsid w:val="0029239E"/>
    <w:rsid w:val="002928EF"/>
    <w:rsid w:val="00293CA3"/>
    <w:rsid w:val="00294D1C"/>
    <w:rsid w:val="0029518D"/>
    <w:rsid w:val="00296C20"/>
    <w:rsid w:val="00296CAC"/>
    <w:rsid w:val="002A11CE"/>
    <w:rsid w:val="002A206C"/>
    <w:rsid w:val="002A503E"/>
    <w:rsid w:val="002A61BF"/>
    <w:rsid w:val="002A652F"/>
    <w:rsid w:val="002B1CB8"/>
    <w:rsid w:val="002B73DE"/>
    <w:rsid w:val="002C0767"/>
    <w:rsid w:val="002C4C85"/>
    <w:rsid w:val="002C4CF1"/>
    <w:rsid w:val="002C7F14"/>
    <w:rsid w:val="002D2D91"/>
    <w:rsid w:val="002D2E68"/>
    <w:rsid w:val="002D3169"/>
    <w:rsid w:val="002E3561"/>
    <w:rsid w:val="002E5BE6"/>
    <w:rsid w:val="002E7B9B"/>
    <w:rsid w:val="002F1B71"/>
    <w:rsid w:val="002F66E5"/>
    <w:rsid w:val="002F6F30"/>
    <w:rsid w:val="002F7F4D"/>
    <w:rsid w:val="003040E6"/>
    <w:rsid w:val="003058D3"/>
    <w:rsid w:val="0031122A"/>
    <w:rsid w:val="00314C69"/>
    <w:rsid w:val="00314E39"/>
    <w:rsid w:val="003152E1"/>
    <w:rsid w:val="0031788C"/>
    <w:rsid w:val="003276D5"/>
    <w:rsid w:val="00330C88"/>
    <w:rsid w:val="0033205D"/>
    <w:rsid w:val="0033393C"/>
    <w:rsid w:val="00334B9A"/>
    <w:rsid w:val="00334E8A"/>
    <w:rsid w:val="003350F0"/>
    <w:rsid w:val="00340290"/>
    <w:rsid w:val="003414C6"/>
    <w:rsid w:val="00343EDF"/>
    <w:rsid w:val="00344565"/>
    <w:rsid w:val="003452DE"/>
    <w:rsid w:val="00346795"/>
    <w:rsid w:val="00346F06"/>
    <w:rsid w:val="00347377"/>
    <w:rsid w:val="0035091C"/>
    <w:rsid w:val="00351850"/>
    <w:rsid w:val="0035496A"/>
    <w:rsid w:val="003573FF"/>
    <w:rsid w:val="00361BAB"/>
    <w:rsid w:val="0036374A"/>
    <w:rsid w:val="00364411"/>
    <w:rsid w:val="00371250"/>
    <w:rsid w:val="00371BE6"/>
    <w:rsid w:val="0037242D"/>
    <w:rsid w:val="00375E0C"/>
    <w:rsid w:val="00377023"/>
    <w:rsid w:val="00381615"/>
    <w:rsid w:val="003843CA"/>
    <w:rsid w:val="00385530"/>
    <w:rsid w:val="0038726F"/>
    <w:rsid w:val="00391155"/>
    <w:rsid w:val="00394C4E"/>
    <w:rsid w:val="003A016C"/>
    <w:rsid w:val="003A47D7"/>
    <w:rsid w:val="003A4F83"/>
    <w:rsid w:val="003B0238"/>
    <w:rsid w:val="003B4D8D"/>
    <w:rsid w:val="003B5250"/>
    <w:rsid w:val="003B6847"/>
    <w:rsid w:val="003C3627"/>
    <w:rsid w:val="003C700B"/>
    <w:rsid w:val="003C7A65"/>
    <w:rsid w:val="003D328B"/>
    <w:rsid w:val="003D3C89"/>
    <w:rsid w:val="003E0EAA"/>
    <w:rsid w:val="003E1018"/>
    <w:rsid w:val="003E122F"/>
    <w:rsid w:val="003E1F61"/>
    <w:rsid w:val="003E45F4"/>
    <w:rsid w:val="003E5DE0"/>
    <w:rsid w:val="003E6436"/>
    <w:rsid w:val="003F30FE"/>
    <w:rsid w:val="003F34C3"/>
    <w:rsid w:val="003F37C7"/>
    <w:rsid w:val="003F668B"/>
    <w:rsid w:val="004038AA"/>
    <w:rsid w:val="00404C11"/>
    <w:rsid w:val="004074CA"/>
    <w:rsid w:val="00413E71"/>
    <w:rsid w:val="00414F80"/>
    <w:rsid w:val="00416035"/>
    <w:rsid w:val="00421F17"/>
    <w:rsid w:val="00423CF6"/>
    <w:rsid w:val="00435F4E"/>
    <w:rsid w:val="004369CA"/>
    <w:rsid w:val="004370E9"/>
    <w:rsid w:val="00437286"/>
    <w:rsid w:val="004419D4"/>
    <w:rsid w:val="0044568A"/>
    <w:rsid w:val="004556DE"/>
    <w:rsid w:val="00456A3B"/>
    <w:rsid w:val="00456D21"/>
    <w:rsid w:val="00460B77"/>
    <w:rsid w:val="00460E52"/>
    <w:rsid w:val="0046179C"/>
    <w:rsid w:val="0046329B"/>
    <w:rsid w:val="0046397F"/>
    <w:rsid w:val="004639B8"/>
    <w:rsid w:val="004713B0"/>
    <w:rsid w:val="00471877"/>
    <w:rsid w:val="00473104"/>
    <w:rsid w:val="00473371"/>
    <w:rsid w:val="0047643D"/>
    <w:rsid w:val="00476CBD"/>
    <w:rsid w:val="00480C83"/>
    <w:rsid w:val="00495519"/>
    <w:rsid w:val="00496040"/>
    <w:rsid w:val="00496C8C"/>
    <w:rsid w:val="004A285C"/>
    <w:rsid w:val="004A29E3"/>
    <w:rsid w:val="004A648B"/>
    <w:rsid w:val="004A6F8C"/>
    <w:rsid w:val="004C1344"/>
    <w:rsid w:val="004C6763"/>
    <w:rsid w:val="004D36AA"/>
    <w:rsid w:val="004D40AF"/>
    <w:rsid w:val="004E63A3"/>
    <w:rsid w:val="004E69F7"/>
    <w:rsid w:val="004F0122"/>
    <w:rsid w:val="004F32F2"/>
    <w:rsid w:val="004F51CD"/>
    <w:rsid w:val="00501D98"/>
    <w:rsid w:val="005040F1"/>
    <w:rsid w:val="00505785"/>
    <w:rsid w:val="00510B3E"/>
    <w:rsid w:val="0051115E"/>
    <w:rsid w:val="00514AA5"/>
    <w:rsid w:val="005172CF"/>
    <w:rsid w:val="00521460"/>
    <w:rsid w:val="005217F0"/>
    <w:rsid w:val="005225C9"/>
    <w:rsid w:val="00523F35"/>
    <w:rsid w:val="00524A64"/>
    <w:rsid w:val="00527518"/>
    <w:rsid w:val="0053071A"/>
    <w:rsid w:val="00531B91"/>
    <w:rsid w:val="005332D9"/>
    <w:rsid w:val="00534EED"/>
    <w:rsid w:val="0053684E"/>
    <w:rsid w:val="005375B2"/>
    <w:rsid w:val="00540D57"/>
    <w:rsid w:val="00541B28"/>
    <w:rsid w:val="00541E03"/>
    <w:rsid w:val="00544ECD"/>
    <w:rsid w:val="00546247"/>
    <w:rsid w:val="0054694C"/>
    <w:rsid w:val="0055093A"/>
    <w:rsid w:val="00550C8C"/>
    <w:rsid w:val="0055352C"/>
    <w:rsid w:val="005535AB"/>
    <w:rsid w:val="00555367"/>
    <w:rsid w:val="0055557B"/>
    <w:rsid w:val="00555A2C"/>
    <w:rsid w:val="005576CB"/>
    <w:rsid w:val="00557BA3"/>
    <w:rsid w:val="00561814"/>
    <w:rsid w:val="00564685"/>
    <w:rsid w:val="00565031"/>
    <w:rsid w:val="00567899"/>
    <w:rsid w:val="00571A76"/>
    <w:rsid w:val="00571AD4"/>
    <w:rsid w:val="00573E70"/>
    <w:rsid w:val="00574A8F"/>
    <w:rsid w:val="00575316"/>
    <w:rsid w:val="005800DE"/>
    <w:rsid w:val="00581E6D"/>
    <w:rsid w:val="005821E3"/>
    <w:rsid w:val="00590476"/>
    <w:rsid w:val="00591EA7"/>
    <w:rsid w:val="00592798"/>
    <w:rsid w:val="005955F0"/>
    <w:rsid w:val="005976AC"/>
    <w:rsid w:val="005A0CC1"/>
    <w:rsid w:val="005A5360"/>
    <w:rsid w:val="005A591B"/>
    <w:rsid w:val="005A5ED9"/>
    <w:rsid w:val="005B0291"/>
    <w:rsid w:val="005B3776"/>
    <w:rsid w:val="005B3BB6"/>
    <w:rsid w:val="005B61AD"/>
    <w:rsid w:val="005C11BD"/>
    <w:rsid w:val="005C2155"/>
    <w:rsid w:val="005C2669"/>
    <w:rsid w:val="005D2413"/>
    <w:rsid w:val="005D2D50"/>
    <w:rsid w:val="005D4D20"/>
    <w:rsid w:val="005D562B"/>
    <w:rsid w:val="005D60C9"/>
    <w:rsid w:val="005D752C"/>
    <w:rsid w:val="005E0307"/>
    <w:rsid w:val="005E093A"/>
    <w:rsid w:val="005E154B"/>
    <w:rsid w:val="005E1C59"/>
    <w:rsid w:val="005E46E0"/>
    <w:rsid w:val="005E6156"/>
    <w:rsid w:val="005E771B"/>
    <w:rsid w:val="005F22E8"/>
    <w:rsid w:val="005F3914"/>
    <w:rsid w:val="006018BA"/>
    <w:rsid w:val="00602BEE"/>
    <w:rsid w:val="0060562B"/>
    <w:rsid w:val="00606B91"/>
    <w:rsid w:val="00612488"/>
    <w:rsid w:val="00612FBD"/>
    <w:rsid w:val="006142F2"/>
    <w:rsid w:val="00616106"/>
    <w:rsid w:val="00616BA5"/>
    <w:rsid w:val="00617ADD"/>
    <w:rsid w:val="00620131"/>
    <w:rsid w:val="00626E31"/>
    <w:rsid w:val="006300E1"/>
    <w:rsid w:val="00632299"/>
    <w:rsid w:val="00633652"/>
    <w:rsid w:val="00634744"/>
    <w:rsid w:val="00636C53"/>
    <w:rsid w:val="00637079"/>
    <w:rsid w:val="00637461"/>
    <w:rsid w:val="006400F2"/>
    <w:rsid w:val="00645DA5"/>
    <w:rsid w:val="00650D50"/>
    <w:rsid w:val="006511EF"/>
    <w:rsid w:val="00651E64"/>
    <w:rsid w:val="00652322"/>
    <w:rsid w:val="006526AE"/>
    <w:rsid w:val="0065317F"/>
    <w:rsid w:val="006545BC"/>
    <w:rsid w:val="00656C37"/>
    <w:rsid w:val="00660D91"/>
    <w:rsid w:val="0067644E"/>
    <w:rsid w:val="00681A5A"/>
    <w:rsid w:val="00683FAD"/>
    <w:rsid w:val="00687B80"/>
    <w:rsid w:val="00690EA3"/>
    <w:rsid w:val="006A09E0"/>
    <w:rsid w:val="006A0E59"/>
    <w:rsid w:val="006A5135"/>
    <w:rsid w:val="006A5166"/>
    <w:rsid w:val="006A6921"/>
    <w:rsid w:val="006C04AC"/>
    <w:rsid w:val="006C0BA5"/>
    <w:rsid w:val="006C18F8"/>
    <w:rsid w:val="006C38C4"/>
    <w:rsid w:val="006C4D77"/>
    <w:rsid w:val="006C6735"/>
    <w:rsid w:val="006D134C"/>
    <w:rsid w:val="006D1F83"/>
    <w:rsid w:val="006D2EBA"/>
    <w:rsid w:val="006D550A"/>
    <w:rsid w:val="006D5FA0"/>
    <w:rsid w:val="006D62F4"/>
    <w:rsid w:val="006D6E21"/>
    <w:rsid w:val="006E34D8"/>
    <w:rsid w:val="006E6127"/>
    <w:rsid w:val="006E7459"/>
    <w:rsid w:val="006F10B4"/>
    <w:rsid w:val="006F1987"/>
    <w:rsid w:val="006F2DC0"/>
    <w:rsid w:val="006F39F1"/>
    <w:rsid w:val="006F64AC"/>
    <w:rsid w:val="006F65C6"/>
    <w:rsid w:val="00703A3C"/>
    <w:rsid w:val="00705A80"/>
    <w:rsid w:val="0070799A"/>
    <w:rsid w:val="00707E6D"/>
    <w:rsid w:val="0071058C"/>
    <w:rsid w:val="007116E0"/>
    <w:rsid w:val="00713471"/>
    <w:rsid w:val="007206D6"/>
    <w:rsid w:val="0072335E"/>
    <w:rsid w:val="00723D51"/>
    <w:rsid w:val="00724945"/>
    <w:rsid w:val="00724C85"/>
    <w:rsid w:val="00725295"/>
    <w:rsid w:val="00725B85"/>
    <w:rsid w:val="00727F1D"/>
    <w:rsid w:val="00734DEF"/>
    <w:rsid w:val="0073560D"/>
    <w:rsid w:val="00736A26"/>
    <w:rsid w:val="007372B4"/>
    <w:rsid w:val="00741781"/>
    <w:rsid w:val="00741E55"/>
    <w:rsid w:val="00741FA7"/>
    <w:rsid w:val="007439DE"/>
    <w:rsid w:val="00743A51"/>
    <w:rsid w:val="007462D8"/>
    <w:rsid w:val="00755670"/>
    <w:rsid w:val="00755DCA"/>
    <w:rsid w:val="007602CA"/>
    <w:rsid w:val="007607F9"/>
    <w:rsid w:val="00760E89"/>
    <w:rsid w:val="00760FE1"/>
    <w:rsid w:val="00762733"/>
    <w:rsid w:val="007647D7"/>
    <w:rsid w:val="007666A2"/>
    <w:rsid w:val="00766C8D"/>
    <w:rsid w:val="007714AA"/>
    <w:rsid w:val="00771C5C"/>
    <w:rsid w:val="007778DD"/>
    <w:rsid w:val="00777A30"/>
    <w:rsid w:val="00784361"/>
    <w:rsid w:val="007924A7"/>
    <w:rsid w:val="0079423D"/>
    <w:rsid w:val="007964ED"/>
    <w:rsid w:val="007A0325"/>
    <w:rsid w:val="007A1B9C"/>
    <w:rsid w:val="007A1CC1"/>
    <w:rsid w:val="007A3795"/>
    <w:rsid w:val="007A3D3E"/>
    <w:rsid w:val="007A3E6D"/>
    <w:rsid w:val="007A4015"/>
    <w:rsid w:val="007A464B"/>
    <w:rsid w:val="007A7940"/>
    <w:rsid w:val="007B2BC7"/>
    <w:rsid w:val="007B2EA9"/>
    <w:rsid w:val="007B344C"/>
    <w:rsid w:val="007B3FA0"/>
    <w:rsid w:val="007B68C7"/>
    <w:rsid w:val="007C2A01"/>
    <w:rsid w:val="007C2E45"/>
    <w:rsid w:val="007C3633"/>
    <w:rsid w:val="007C6371"/>
    <w:rsid w:val="007D1EFC"/>
    <w:rsid w:val="007D72E5"/>
    <w:rsid w:val="007D7E59"/>
    <w:rsid w:val="007E184B"/>
    <w:rsid w:val="007E19C8"/>
    <w:rsid w:val="007E3670"/>
    <w:rsid w:val="007E745D"/>
    <w:rsid w:val="007F0CEE"/>
    <w:rsid w:val="007F2ECB"/>
    <w:rsid w:val="007F4B50"/>
    <w:rsid w:val="00801919"/>
    <w:rsid w:val="0080287B"/>
    <w:rsid w:val="00803E95"/>
    <w:rsid w:val="008046C7"/>
    <w:rsid w:val="0080594C"/>
    <w:rsid w:val="008066E0"/>
    <w:rsid w:val="008078AD"/>
    <w:rsid w:val="0081069E"/>
    <w:rsid w:val="00811075"/>
    <w:rsid w:val="0081249E"/>
    <w:rsid w:val="008128AE"/>
    <w:rsid w:val="0081510A"/>
    <w:rsid w:val="00815311"/>
    <w:rsid w:val="00815E00"/>
    <w:rsid w:val="0081608D"/>
    <w:rsid w:val="008171AE"/>
    <w:rsid w:val="0082071D"/>
    <w:rsid w:val="00820FE4"/>
    <w:rsid w:val="008228DD"/>
    <w:rsid w:val="00826288"/>
    <w:rsid w:val="008278B2"/>
    <w:rsid w:val="0083034A"/>
    <w:rsid w:val="008312CD"/>
    <w:rsid w:val="00832843"/>
    <w:rsid w:val="00834DC2"/>
    <w:rsid w:val="008351C5"/>
    <w:rsid w:val="008359B6"/>
    <w:rsid w:val="00836C5C"/>
    <w:rsid w:val="00840573"/>
    <w:rsid w:val="00840F82"/>
    <w:rsid w:val="008421AC"/>
    <w:rsid w:val="008440F7"/>
    <w:rsid w:val="008441CC"/>
    <w:rsid w:val="008475DB"/>
    <w:rsid w:val="00851335"/>
    <w:rsid w:val="008520EB"/>
    <w:rsid w:val="008533E3"/>
    <w:rsid w:val="00853E53"/>
    <w:rsid w:val="00854607"/>
    <w:rsid w:val="0085550A"/>
    <w:rsid w:val="00856805"/>
    <w:rsid w:val="00857469"/>
    <w:rsid w:val="008600CC"/>
    <w:rsid w:val="00861BFE"/>
    <w:rsid w:val="0086275E"/>
    <w:rsid w:val="00874F53"/>
    <w:rsid w:val="008762B4"/>
    <w:rsid w:val="008832D7"/>
    <w:rsid w:val="008849EE"/>
    <w:rsid w:val="00886DD3"/>
    <w:rsid w:val="008878D9"/>
    <w:rsid w:val="00892A17"/>
    <w:rsid w:val="008959FD"/>
    <w:rsid w:val="008A3F78"/>
    <w:rsid w:val="008A4163"/>
    <w:rsid w:val="008A4917"/>
    <w:rsid w:val="008A5F42"/>
    <w:rsid w:val="008A6AF9"/>
    <w:rsid w:val="008C1B9C"/>
    <w:rsid w:val="008C1E72"/>
    <w:rsid w:val="008C252B"/>
    <w:rsid w:val="008C2CC7"/>
    <w:rsid w:val="008C3D31"/>
    <w:rsid w:val="008C42EC"/>
    <w:rsid w:val="008C5DBF"/>
    <w:rsid w:val="008C6C89"/>
    <w:rsid w:val="008D348F"/>
    <w:rsid w:val="008D36F4"/>
    <w:rsid w:val="008D40EF"/>
    <w:rsid w:val="008D7E01"/>
    <w:rsid w:val="008E0209"/>
    <w:rsid w:val="008E26BB"/>
    <w:rsid w:val="008E3EB8"/>
    <w:rsid w:val="008E425C"/>
    <w:rsid w:val="008E7AC8"/>
    <w:rsid w:val="009002F1"/>
    <w:rsid w:val="0090377A"/>
    <w:rsid w:val="00903A41"/>
    <w:rsid w:val="00906068"/>
    <w:rsid w:val="00907233"/>
    <w:rsid w:val="00911573"/>
    <w:rsid w:val="00911A99"/>
    <w:rsid w:val="0091266F"/>
    <w:rsid w:val="00912F88"/>
    <w:rsid w:val="00915174"/>
    <w:rsid w:val="009156F2"/>
    <w:rsid w:val="009200D5"/>
    <w:rsid w:val="0092225F"/>
    <w:rsid w:val="00922841"/>
    <w:rsid w:val="00922FBE"/>
    <w:rsid w:val="0093154E"/>
    <w:rsid w:val="00931E0B"/>
    <w:rsid w:val="00933090"/>
    <w:rsid w:val="00935D55"/>
    <w:rsid w:val="00935E6F"/>
    <w:rsid w:val="009437A7"/>
    <w:rsid w:val="00944488"/>
    <w:rsid w:val="0094625B"/>
    <w:rsid w:val="00950A0A"/>
    <w:rsid w:val="00952E3D"/>
    <w:rsid w:val="00956A7A"/>
    <w:rsid w:val="00961804"/>
    <w:rsid w:val="00963D18"/>
    <w:rsid w:val="009640CF"/>
    <w:rsid w:val="00964E8E"/>
    <w:rsid w:val="0096537E"/>
    <w:rsid w:val="009731D8"/>
    <w:rsid w:val="00976314"/>
    <w:rsid w:val="009771A6"/>
    <w:rsid w:val="00982218"/>
    <w:rsid w:val="00982A62"/>
    <w:rsid w:val="0098519B"/>
    <w:rsid w:val="0099285D"/>
    <w:rsid w:val="009929E0"/>
    <w:rsid w:val="00993C70"/>
    <w:rsid w:val="009A79A5"/>
    <w:rsid w:val="009B1305"/>
    <w:rsid w:val="009B281B"/>
    <w:rsid w:val="009B458B"/>
    <w:rsid w:val="009C06AA"/>
    <w:rsid w:val="009C33F8"/>
    <w:rsid w:val="009C340F"/>
    <w:rsid w:val="009D0E53"/>
    <w:rsid w:val="009D5498"/>
    <w:rsid w:val="009D55D2"/>
    <w:rsid w:val="009D6ADB"/>
    <w:rsid w:val="009D7A3F"/>
    <w:rsid w:val="009E310E"/>
    <w:rsid w:val="009E60B4"/>
    <w:rsid w:val="009E74C8"/>
    <w:rsid w:val="009E7CBF"/>
    <w:rsid w:val="009F1438"/>
    <w:rsid w:val="009F19FE"/>
    <w:rsid w:val="009F457C"/>
    <w:rsid w:val="009F45A3"/>
    <w:rsid w:val="009F6983"/>
    <w:rsid w:val="009F6A1E"/>
    <w:rsid w:val="009F724B"/>
    <w:rsid w:val="00A007EF"/>
    <w:rsid w:val="00A01DCA"/>
    <w:rsid w:val="00A0207B"/>
    <w:rsid w:val="00A04D98"/>
    <w:rsid w:val="00A0564C"/>
    <w:rsid w:val="00A07327"/>
    <w:rsid w:val="00A10A4F"/>
    <w:rsid w:val="00A128BF"/>
    <w:rsid w:val="00A169FB"/>
    <w:rsid w:val="00A16A2B"/>
    <w:rsid w:val="00A171F7"/>
    <w:rsid w:val="00A17866"/>
    <w:rsid w:val="00A179D2"/>
    <w:rsid w:val="00A17E60"/>
    <w:rsid w:val="00A22C7F"/>
    <w:rsid w:val="00A2458D"/>
    <w:rsid w:val="00A26170"/>
    <w:rsid w:val="00A26302"/>
    <w:rsid w:val="00A31F71"/>
    <w:rsid w:val="00A334FE"/>
    <w:rsid w:val="00A34BB6"/>
    <w:rsid w:val="00A35538"/>
    <w:rsid w:val="00A36969"/>
    <w:rsid w:val="00A44187"/>
    <w:rsid w:val="00A46F7F"/>
    <w:rsid w:val="00A4782C"/>
    <w:rsid w:val="00A55526"/>
    <w:rsid w:val="00A657E6"/>
    <w:rsid w:val="00A6647F"/>
    <w:rsid w:val="00A6667F"/>
    <w:rsid w:val="00A66956"/>
    <w:rsid w:val="00A73444"/>
    <w:rsid w:val="00A749C2"/>
    <w:rsid w:val="00A750CF"/>
    <w:rsid w:val="00A75118"/>
    <w:rsid w:val="00A77CF7"/>
    <w:rsid w:val="00A8038D"/>
    <w:rsid w:val="00A832F5"/>
    <w:rsid w:val="00A84CCB"/>
    <w:rsid w:val="00A86E47"/>
    <w:rsid w:val="00A87511"/>
    <w:rsid w:val="00A90001"/>
    <w:rsid w:val="00A90139"/>
    <w:rsid w:val="00A94A0A"/>
    <w:rsid w:val="00A9546B"/>
    <w:rsid w:val="00A95879"/>
    <w:rsid w:val="00A96D93"/>
    <w:rsid w:val="00AA1B21"/>
    <w:rsid w:val="00AA27B2"/>
    <w:rsid w:val="00AA2A06"/>
    <w:rsid w:val="00AA2CAC"/>
    <w:rsid w:val="00AA2F92"/>
    <w:rsid w:val="00AB0C10"/>
    <w:rsid w:val="00AB2C4A"/>
    <w:rsid w:val="00AB39DC"/>
    <w:rsid w:val="00AB3A6C"/>
    <w:rsid w:val="00AB4924"/>
    <w:rsid w:val="00AB6F53"/>
    <w:rsid w:val="00AB7701"/>
    <w:rsid w:val="00AB77F4"/>
    <w:rsid w:val="00AB7BC8"/>
    <w:rsid w:val="00AC3872"/>
    <w:rsid w:val="00AC4DB4"/>
    <w:rsid w:val="00AC5F1D"/>
    <w:rsid w:val="00AD1C36"/>
    <w:rsid w:val="00AD1DCA"/>
    <w:rsid w:val="00AD6B0A"/>
    <w:rsid w:val="00AE16CE"/>
    <w:rsid w:val="00AE1CF6"/>
    <w:rsid w:val="00AE2ADD"/>
    <w:rsid w:val="00AE59F1"/>
    <w:rsid w:val="00AE7EC8"/>
    <w:rsid w:val="00AF2A65"/>
    <w:rsid w:val="00AF3118"/>
    <w:rsid w:val="00AF324E"/>
    <w:rsid w:val="00AF415D"/>
    <w:rsid w:val="00AF4EC1"/>
    <w:rsid w:val="00AF5C33"/>
    <w:rsid w:val="00B02076"/>
    <w:rsid w:val="00B02088"/>
    <w:rsid w:val="00B0310A"/>
    <w:rsid w:val="00B04AB1"/>
    <w:rsid w:val="00B05826"/>
    <w:rsid w:val="00B0670E"/>
    <w:rsid w:val="00B11359"/>
    <w:rsid w:val="00B20131"/>
    <w:rsid w:val="00B21359"/>
    <w:rsid w:val="00B22DE7"/>
    <w:rsid w:val="00B23C0E"/>
    <w:rsid w:val="00B246F1"/>
    <w:rsid w:val="00B253B2"/>
    <w:rsid w:val="00B27617"/>
    <w:rsid w:val="00B35A0E"/>
    <w:rsid w:val="00B3737C"/>
    <w:rsid w:val="00B414A3"/>
    <w:rsid w:val="00B44BF5"/>
    <w:rsid w:val="00B45928"/>
    <w:rsid w:val="00B50271"/>
    <w:rsid w:val="00B52ED0"/>
    <w:rsid w:val="00B53311"/>
    <w:rsid w:val="00B5471F"/>
    <w:rsid w:val="00B6380D"/>
    <w:rsid w:val="00B655FA"/>
    <w:rsid w:val="00B6581B"/>
    <w:rsid w:val="00B65F09"/>
    <w:rsid w:val="00B70A5C"/>
    <w:rsid w:val="00B713F5"/>
    <w:rsid w:val="00B742FA"/>
    <w:rsid w:val="00B74E17"/>
    <w:rsid w:val="00B770C6"/>
    <w:rsid w:val="00B861D6"/>
    <w:rsid w:val="00B878A4"/>
    <w:rsid w:val="00B94114"/>
    <w:rsid w:val="00B948F7"/>
    <w:rsid w:val="00B94F6C"/>
    <w:rsid w:val="00B95CDF"/>
    <w:rsid w:val="00B960DF"/>
    <w:rsid w:val="00B96440"/>
    <w:rsid w:val="00BA10D1"/>
    <w:rsid w:val="00BA2372"/>
    <w:rsid w:val="00BA33D9"/>
    <w:rsid w:val="00BA4DD4"/>
    <w:rsid w:val="00BA6621"/>
    <w:rsid w:val="00BA6B13"/>
    <w:rsid w:val="00BA6B79"/>
    <w:rsid w:val="00BA7AFA"/>
    <w:rsid w:val="00BB3817"/>
    <w:rsid w:val="00BB5340"/>
    <w:rsid w:val="00BC2511"/>
    <w:rsid w:val="00BC2CA8"/>
    <w:rsid w:val="00BC3AAF"/>
    <w:rsid w:val="00BD04B1"/>
    <w:rsid w:val="00BD2694"/>
    <w:rsid w:val="00BD2DF4"/>
    <w:rsid w:val="00BD3E8A"/>
    <w:rsid w:val="00BE0ABA"/>
    <w:rsid w:val="00BE4BBA"/>
    <w:rsid w:val="00BE61CF"/>
    <w:rsid w:val="00BF3C18"/>
    <w:rsid w:val="00C02416"/>
    <w:rsid w:val="00C03986"/>
    <w:rsid w:val="00C03E61"/>
    <w:rsid w:val="00C0463A"/>
    <w:rsid w:val="00C054EF"/>
    <w:rsid w:val="00C0665D"/>
    <w:rsid w:val="00C1022B"/>
    <w:rsid w:val="00C10CBA"/>
    <w:rsid w:val="00C12F67"/>
    <w:rsid w:val="00C15598"/>
    <w:rsid w:val="00C15EEA"/>
    <w:rsid w:val="00C162A4"/>
    <w:rsid w:val="00C162E1"/>
    <w:rsid w:val="00C17AD0"/>
    <w:rsid w:val="00C2001E"/>
    <w:rsid w:val="00C21A32"/>
    <w:rsid w:val="00C22A26"/>
    <w:rsid w:val="00C23667"/>
    <w:rsid w:val="00C23DB9"/>
    <w:rsid w:val="00C24941"/>
    <w:rsid w:val="00C25FE3"/>
    <w:rsid w:val="00C263DE"/>
    <w:rsid w:val="00C30DC5"/>
    <w:rsid w:val="00C33920"/>
    <w:rsid w:val="00C35E7F"/>
    <w:rsid w:val="00C417E3"/>
    <w:rsid w:val="00C425A7"/>
    <w:rsid w:val="00C506A3"/>
    <w:rsid w:val="00C53608"/>
    <w:rsid w:val="00C55C96"/>
    <w:rsid w:val="00C573F7"/>
    <w:rsid w:val="00C62CDF"/>
    <w:rsid w:val="00C6587A"/>
    <w:rsid w:val="00C66CE9"/>
    <w:rsid w:val="00C6734B"/>
    <w:rsid w:val="00C67527"/>
    <w:rsid w:val="00C7698D"/>
    <w:rsid w:val="00C804C4"/>
    <w:rsid w:val="00C81CE5"/>
    <w:rsid w:val="00C843E1"/>
    <w:rsid w:val="00C85DAA"/>
    <w:rsid w:val="00C869C5"/>
    <w:rsid w:val="00C876F6"/>
    <w:rsid w:val="00C906DD"/>
    <w:rsid w:val="00C90D7F"/>
    <w:rsid w:val="00C91FD9"/>
    <w:rsid w:val="00C96585"/>
    <w:rsid w:val="00CA06D6"/>
    <w:rsid w:val="00CA0BF9"/>
    <w:rsid w:val="00CB0EE1"/>
    <w:rsid w:val="00CB1D61"/>
    <w:rsid w:val="00CB2967"/>
    <w:rsid w:val="00CB6252"/>
    <w:rsid w:val="00CB63A9"/>
    <w:rsid w:val="00CB7346"/>
    <w:rsid w:val="00CB783C"/>
    <w:rsid w:val="00CC51BB"/>
    <w:rsid w:val="00CC7B27"/>
    <w:rsid w:val="00CC7D42"/>
    <w:rsid w:val="00CE4ECE"/>
    <w:rsid w:val="00CE51A6"/>
    <w:rsid w:val="00CE76D7"/>
    <w:rsid w:val="00CF0A46"/>
    <w:rsid w:val="00CF0AE2"/>
    <w:rsid w:val="00CF3FF2"/>
    <w:rsid w:val="00CF48A2"/>
    <w:rsid w:val="00CF51AE"/>
    <w:rsid w:val="00CF56B1"/>
    <w:rsid w:val="00CF7254"/>
    <w:rsid w:val="00D02490"/>
    <w:rsid w:val="00D02561"/>
    <w:rsid w:val="00D0265B"/>
    <w:rsid w:val="00D0549E"/>
    <w:rsid w:val="00D05B70"/>
    <w:rsid w:val="00D07613"/>
    <w:rsid w:val="00D1033C"/>
    <w:rsid w:val="00D14525"/>
    <w:rsid w:val="00D153BE"/>
    <w:rsid w:val="00D15C3D"/>
    <w:rsid w:val="00D17898"/>
    <w:rsid w:val="00D20994"/>
    <w:rsid w:val="00D21AB5"/>
    <w:rsid w:val="00D250D2"/>
    <w:rsid w:val="00D26458"/>
    <w:rsid w:val="00D306B5"/>
    <w:rsid w:val="00D42A3C"/>
    <w:rsid w:val="00D4442F"/>
    <w:rsid w:val="00D5107A"/>
    <w:rsid w:val="00D518F8"/>
    <w:rsid w:val="00D560E1"/>
    <w:rsid w:val="00D56EBF"/>
    <w:rsid w:val="00D6126F"/>
    <w:rsid w:val="00D62F20"/>
    <w:rsid w:val="00D63A12"/>
    <w:rsid w:val="00D67B27"/>
    <w:rsid w:val="00D7064A"/>
    <w:rsid w:val="00D72B49"/>
    <w:rsid w:val="00D8288C"/>
    <w:rsid w:val="00D842C7"/>
    <w:rsid w:val="00D85190"/>
    <w:rsid w:val="00D8657B"/>
    <w:rsid w:val="00D9120C"/>
    <w:rsid w:val="00D92247"/>
    <w:rsid w:val="00D9530F"/>
    <w:rsid w:val="00DA0A92"/>
    <w:rsid w:val="00DA1A84"/>
    <w:rsid w:val="00DA4D23"/>
    <w:rsid w:val="00DB1B6F"/>
    <w:rsid w:val="00DB1F0F"/>
    <w:rsid w:val="00DB58F0"/>
    <w:rsid w:val="00DB741E"/>
    <w:rsid w:val="00DC03F3"/>
    <w:rsid w:val="00DC324B"/>
    <w:rsid w:val="00DD2D09"/>
    <w:rsid w:val="00DD3673"/>
    <w:rsid w:val="00DD5053"/>
    <w:rsid w:val="00DD6830"/>
    <w:rsid w:val="00DE05FD"/>
    <w:rsid w:val="00DE07BC"/>
    <w:rsid w:val="00DE2A05"/>
    <w:rsid w:val="00DE401F"/>
    <w:rsid w:val="00DE4401"/>
    <w:rsid w:val="00DE6694"/>
    <w:rsid w:val="00DE7113"/>
    <w:rsid w:val="00DE7F1F"/>
    <w:rsid w:val="00DF0472"/>
    <w:rsid w:val="00DF3169"/>
    <w:rsid w:val="00DF5A3F"/>
    <w:rsid w:val="00E00814"/>
    <w:rsid w:val="00E0167C"/>
    <w:rsid w:val="00E1010C"/>
    <w:rsid w:val="00E11DF3"/>
    <w:rsid w:val="00E12B29"/>
    <w:rsid w:val="00E14CC5"/>
    <w:rsid w:val="00E174ED"/>
    <w:rsid w:val="00E24813"/>
    <w:rsid w:val="00E2589C"/>
    <w:rsid w:val="00E30A00"/>
    <w:rsid w:val="00E30F93"/>
    <w:rsid w:val="00E3201E"/>
    <w:rsid w:val="00E32875"/>
    <w:rsid w:val="00E344B3"/>
    <w:rsid w:val="00E3605B"/>
    <w:rsid w:val="00E377CC"/>
    <w:rsid w:val="00E40A19"/>
    <w:rsid w:val="00E42156"/>
    <w:rsid w:val="00E507B9"/>
    <w:rsid w:val="00E526C6"/>
    <w:rsid w:val="00E534E2"/>
    <w:rsid w:val="00E53EA3"/>
    <w:rsid w:val="00E5500C"/>
    <w:rsid w:val="00E57B22"/>
    <w:rsid w:val="00E618BA"/>
    <w:rsid w:val="00E6233A"/>
    <w:rsid w:val="00E63904"/>
    <w:rsid w:val="00E66B3E"/>
    <w:rsid w:val="00E67D74"/>
    <w:rsid w:val="00E67F27"/>
    <w:rsid w:val="00E7120E"/>
    <w:rsid w:val="00E732F0"/>
    <w:rsid w:val="00E75CBC"/>
    <w:rsid w:val="00E77211"/>
    <w:rsid w:val="00E83FAB"/>
    <w:rsid w:val="00E867AE"/>
    <w:rsid w:val="00E87624"/>
    <w:rsid w:val="00E904B7"/>
    <w:rsid w:val="00E92063"/>
    <w:rsid w:val="00E925BC"/>
    <w:rsid w:val="00E94239"/>
    <w:rsid w:val="00E94325"/>
    <w:rsid w:val="00E951D7"/>
    <w:rsid w:val="00EA08D4"/>
    <w:rsid w:val="00EA0CFD"/>
    <w:rsid w:val="00EA3068"/>
    <w:rsid w:val="00EA49FE"/>
    <w:rsid w:val="00EA4A01"/>
    <w:rsid w:val="00EA656D"/>
    <w:rsid w:val="00EA7A31"/>
    <w:rsid w:val="00EB1190"/>
    <w:rsid w:val="00EB21F3"/>
    <w:rsid w:val="00EC1BCB"/>
    <w:rsid w:val="00EC5F18"/>
    <w:rsid w:val="00ED0CD9"/>
    <w:rsid w:val="00ED27D8"/>
    <w:rsid w:val="00ED31BD"/>
    <w:rsid w:val="00ED5145"/>
    <w:rsid w:val="00ED5A94"/>
    <w:rsid w:val="00ED5CA0"/>
    <w:rsid w:val="00ED7437"/>
    <w:rsid w:val="00ED7A91"/>
    <w:rsid w:val="00EE20F2"/>
    <w:rsid w:val="00EE356E"/>
    <w:rsid w:val="00EE51EE"/>
    <w:rsid w:val="00EF0E12"/>
    <w:rsid w:val="00EF2441"/>
    <w:rsid w:val="00EF271E"/>
    <w:rsid w:val="00EF6D64"/>
    <w:rsid w:val="00EF7384"/>
    <w:rsid w:val="00F004C1"/>
    <w:rsid w:val="00F02EF4"/>
    <w:rsid w:val="00F06A99"/>
    <w:rsid w:val="00F14140"/>
    <w:rsid w:val="00F159DA"/>
    <w:rsid w:val="00F17013"/>
    <w:rsid w:val="00F20AD0"/>
    <w:rsid w:val="00F25469"/>
    <w:rsid w:val="00F264DA"/>
    <w:rsid w:val="00F27786"/>
    <w:rsid w:val="00F27CD2"/>
    <w:rsid w:val="00F339EA"/>
    <w:rsid w:val="00F363A8"/>
    <w:rsid w:val="00F3739B"/>
    <w:rsid w:val="00F40DA3"/>
    <w:rsid w:val="00F4282B"/>
    <w:rsid w:val="00F452C2"/>
    <w:rsid w:val="00F45EBD"/>
    <w:rsid w:val="00F51637"/>
    <w:rsid w:val="00F54554"/>
    <w:rsid w:val="00F56B02"/>
    <w:rsid w:val="00F574BB"/>
    <w:rsid w:val="00F603D6"/>
    <w:rsid w:val="00F64486"/>
    <w:rsid w:val="00F67736"/>
    <w:rsid w:val="00F70F91"/>
    <w:rsid w:val="00F72375"/>
    <w:rsid w:val="00F727FE"/>
    <w:rsid w:val="00F73378"/>
    <w:rsid w:val="00F73904"/>
    <w:rsid w:val="00F86767"/>
    <w:rsid w:val="00F916FD"/>
    <w:rsid w:val="00F941FD"/>
    <w:rsid w:val="00FA0352"/>
    <w:rsid w:val="00FA193A"/>
    <w:rsid w:val="00FA27CC"/>
    <w:rsid w:val="00FA54F6"/>
    <w:rsid w:val="00FA5F23"/>
    <w:rsid w:val="00FB00F3"/>
    <w:rsid w:val="00FB0276"/>
    <w:rsid w:val="00FB3A2C"/>
    <w:rsid w:val="00FB41EF"/>
    <w:rsid w:val="00FB4751"/>
    <w:rsid w:val="00FB5B98"/>
    <w:rsid w:val="00FB5C32"/>
    <w:rsid w:val="00FB72CA"/>
    <w:rsid w:val="00FB777D"/>
    <w:rsid w:val="00FC017E"/>
    <w:rsid w:val="00FC0D39"/>
    <w:rsid w:val="00FC0F3E"/>
    <w:rsid w:val="00FC2F22"/>
    <w:rsid w:val="00FC3D86"/>
    <w:rsid w:val="00FC76AB"/>
    <w:rsid w:val="00FD0815"/>
    <w:rsid w:val="00FD2102"/>
    <w:rsid w:val="00FD3758"/>
    <w:rsid w:val="00FD60FC"/>
    <w:rsid w:val="00FD63DA"/>
    <w:rsid w:val="00FE00BA"/>
    <w:rsid w:val="00FE26AB"/>
    <w:rsid w:val="00FE5A6C"/>
    <w:rsid w:val="00FE5C26"/>
    <w:rsid w:val="00FE69B1"/>
    <w:rsid w:val="00FF0B26"/>
    <w:rsid w:val="00FF1C3D"/>
    <w:rsid w:val="00FF3020"/>
    <w:rsid w:val="00FF44AF"/>
    <w:rsid w:val="00FF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E87346F3-51F6-484A-9446-0F701B07E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07EF"/>
  </w:style>
  <w:style w:type="paragraph" w:styleId="Heading1">
    <w:name w:val="heading 1"/>
    <w:basedOn w:val="Normal"/>
    <w:next w:val="Normal"/>
    <w:link w:val="Heading1Char"/>
    <w:uiPriority w:val="9"/>
    <w:qFormat/>
    <w:rsid w:val="00766C8D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6A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1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76AC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23D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5D5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5D5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5D5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5D5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1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84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550C8C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D02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02561"/>
  </w:style>
  <w:style w:type="paragraph" w:styleId="Footer">
    <w:name w:val="footer"/>
    <w:basedOn w:val="Normal"/>
    <w:link w:val="FooterChar"/>
    <w:uiPriority w:val="99"/>
    <w:unhideWhenUsed/>
    <w:rsid w:val="00D02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561"/>
  </w:style>
  <w:style w:type="character" w:customStyle="1" w:styleId="Heading5Char">
    <w:name w:val="Heading 5 Char"/>
    <w:basedOn w:val="DefaultParagraphFont"/>
    <w:link w:val="Heading5"/>
    <w:uiPriority w:val="9"/>
    <w:semiHidden/>
    <w:rsid w:val="007942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5976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76A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46D99"/>
    <w:rPr>
      <w:color w:val="0000FF" w:themeColor="hyperlink"/>
      <w:u w:val="single"/>
    </w:rPr>
  </w:style>
  <w:style w:type="character" w:styleId="PageNumber">
    <w:name w:val="page number"/>
    <w:rsid w:val="001F2152"/>
  </w:style>
  <w:style w:type="paragraph" w:customStyle="1" w:styleId="Default">
    <w:name w:val="Default"/>
    <w:rsid w:val="004369C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BodyText">
    <w:name w:val="Body Text"/>
    <w:basedOn w:val="Normal"/>
    <w:link w:val="BodyTextChar"/>
    <w:rsid w:val="009731D8"/>
    <w:pPr>
      <w:spacing w:after="0" w:line="240" w:lineRule="auto"/>
    </w:pPr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BodyTextChar">
    <w:name w:val="Body Text Char"/>
    <w:basedOn w:val="DefaultParagraphFont"/>
    <w:link w:val="BodyText"/>
    <w:rsid w:val="009731D8"/>
    <w:rPr>
      <w:rFonts w:ascii="Times New Roman" w:eastAsia="Times New Roman" w:hAnsi="Times New Roman" w:cs="Times New Roman"/>
      <w:szCs w:val="20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9731D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4639B8"/>
    <w:rPr>
      <w:rFonts w:ascii="Times New Roman" w:eastAsia="SimSun" w:hAnsi="Times New Roman" w:cs="Times New Roman"/>
      <w:sz w:val="24"/>
      <w:szCs w:val="24"/>
      <w:lang w:val="en-GB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766C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66C8D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55526"/>
    <w:pPr>
      <w:tabs>
        <w:tab w:val="left" w:pos="880"/>
        <w:tab w:val="right" w:leader="dot" w:pos="10763"/>
      </w:tabs>
      <w:spacing w:after="100" w:line="240" w:lineRule="auto"/>
      <w:ind w:left="44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A55526"/>
    <w:pPr>
      <w:tabs>
        <w:tab w:val="left" w:pos="660"/>
        <w:tab w:val="right" w:leader="dot" w:pos="10632"/>
      </w:tabs>
      <w:spacing w:after="100"/>
      <w:ind w:left="220"/>
    </w:pPr>
    <w:rPr>
      <w:rFonts w:ascii="Times New Roman" w:eastAsiaTheme="minorEastAsia" w:hAnsi="Times New Roman" w:cs="Times New Roman"/>
      <w:noProof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55526"/>
    <w:pPr>
      <w:tabs>
        <w:tab w:val="left" w:pos="440"/>
        <w:tab w:val="right" w:leader="dot" w:pos="10490"/>
      </w:tabs>
      <w:spacing w:after="100"/>
    </w:pPr>
    <w:rPr>
      <w:rFonts w:ascii="Times New Roman" w:eastAsiaTheme="minorEastAsia" w:hAnsi="Times New Roman" w:cs="Times New Roman"/>
      <w:noProof/>
      <w:sz w:val="28"/>
      <w:szCs w:val="28"/>
    </w:rPr>
  </w:style>
  <w:style w:type="table" w:styleId="TableGrid">
    <w:name w:val="Table Grid"/>
    <w:basedOn w:val="TableNormal"/>
    <w:uiPriority w:val="59"/>
    <w:rsid w:val="00BC25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265D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5D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5D5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5D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exte1">
    <w:name w:val="Texte1"/>
    <w:basedOn w:val="Normal"/>
    <w:rsid w:val="0044568A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836C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99" Type="http://schemas.openxmlformats.org/officeDocument/2006/relationships/image" Target="media/image132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15.bin"/><Relationship Id="rId159" Type="http://schemas.openxmlformats.org/officeDocument/2006/relationships/oleObject" Target="embeddings/oleObject75.bin"/><Relationship Id="rId324" Type="http://schemas.openxmlformats.org/officeDocument/2006/relationships/oleObject" Target="embeddings/oleObject162.bin"/><Relationship Id="rId366" Type="http://schemas.openxmlformats.org/officeDocument/2006/relationships/image" Target="media/image166.wmf"/><Relationship Id="rId170" Type="http://schemas.openxmlformats.org/officeDocument/2006/relationships/image" Target="media/image70.wmf"/><Relationship Id="rId226" Type="http://schemas.openxmlformats.org/officeDocument/2006/relationships/oleObject" Target="embeddings/oleObject112.bin"/><Relationship Id="rId268" Type="http://schemas.openxmlformats.org/officeDocument/2006/relationships/oleObject" Target="embeddings/oleObject133.bin"/><Relationship Id="rId32" Type="http://schemas.openxmlformats.org/officeDocument/2006/relationships/image" Target="media/image15.png"/><Relationship Id="rId74" Type="http://schemas.openxmlformats.org/officeDocument/2006/relationships/oleObject" Target="embeddings/oleObject22.bin"/><Relationship Id="rId128" Type="http://schemas.openxmlformats.org/officeDocument/2006/relationships/image" Target="media/image54.wmf"/><Relationship Id="rId335" Type="http://schemas.openxmlformats.org/officeDocument/2006/relationships/oleObject" Target="embeddings/oleObject167.bin"/><Relationship Id="rId377" Type="http://schemas.openxmlformats.org/officeDocument/2006/relationships/oleObject" Target="embeddings/oleObject187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9.bin"/><Relationship Id="rId237" Type="http://schemas.openxmlformats.org/officeDocument/2006/relationships/image" Target="media/image101.wmf"/><Relationship Id="rId402" Type="http://schemas.openxmlformats.org/officeDocument/2006/relationships/image" Target="media/image185.wmf"/><Relationship Id="rId279" Type="http://schemas.openxmlformats.org/officeDocument/2006/relationships/image" Target="media/image122.wmf"/><Relationship Id="rId43" Type="http://schemas.openxmlformats.org/officeDocument/2006/relationships/image" Target="media/image22.png"/><Relationship Id="rId139" Type="http://schemas.openxmlformats.org/officeDocument/2006/relationships/oleObject" Target="embeddings/oleObject62.bin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46" Type="http://schemas.openxmlformats.org/officeDocument/2006/relationships/oleObject" Target="embeddings/oleObject172.bin"/><Relationship Id="rId388" Type="http://schemas.openxmlformats.org/officeDocument/2006/relationships/image" Target="media/image177.wmf"/><Relationship Id="rId85" Type="http://schemas.openxmlformats.org/officeDocument/2006/relationships/image" Target="media/image38.wmf"/><Relationship Id="rId150" Type="http://schemas.openxmlformats.org/officeDocument/2006/relationships/oleObject" Target="embeddings/oleObject70.bin"/><Relationship Id="rId192" Type="http://schemas.openxmlformats.org/officeDocument/2006/relationships/image" Target="media/image79.wmf"/><Relationship Id="rId206" Type="http://schemas.openxmlformats.org/officeDocument/2006/relationships/oleObject" Target="embeddings/oleObject102.bin"/><Relationship Id="rId413" Type="http://schemas.openxmlformats.org/officeDocument/2006/relationships/image" Target="media/image191.png"/><Relationship Id="rId248" Type="http://schemas.openxmlformats.org/officeDocument/2006/relationships/oleObject" Target="embeddings/oleObject123.bin"/><Relationship Id="rId12" Type="http://schemas.openxmlformats.org/officeDocument/2006/relationships/image" Target="media/image2.wmf"/><Relationship Id="rId108" Type="http://schemas.openxmlformats.org/officeDocument/2006/relationships/oleObject" Target="embeddings/oleObject46.bin"/><Relationship Id="rId315" Type="http://schemas.openxmlformats.org/officeDocument/2006/relationships/image" Target="media/image139.wmf"/><Relationship Id="rId357" Type="http://schemas.openxmlformats.org/officeDocument/2006/relationships/oleObject" Target="embeddings/oleObject177.bin"/><Relationship Id="rId54" Type="http://schemas.openxmlformats.org/officeDocument/2006/relationships/oleObject" Target="embeddings/oleObject10.bin"/><Relationship Id="rId96" Type="http://schemas.openxmlformats.org/officeDocument/2006/relationships/oleObject" Target="embeddings/oleObject37.bin"/><Relationship Id="rId161" Type="http://schemas.openxmlformats.org/officeDocument/2006/relationships/oleObject" Target="embeddings/oleObject77.bin"/><Relationship Id="rId217" Type="http://schemas.openxmlformats.org/officeDocument/2006/relationships/image" Target="media/image91.wmf"/><Relationship Id="rId399" Type="http://schemas.openxmlformats.org/officeDocument/2006/relationships/image" Target="media/image183.jpeg"/><Relationship Id="rId259" Type="http://schemas.openxmlformats.org/officeDocument/2006/relationships/image" Target="media/image112.wmf"/><Relationship Id="rId23" Type="http://schemas.openxmlformats.org/officeDocument/2006/relationships/footer" Target="footer2.xml"/><Relationship Id="rId119" Type="http://schemas.openxmlformats.org/officeDocument/2006/relationships/oleObject" Target="embeddings/oleObject52.bin"/><Relationship Id="rId270" Type="http://schemas.openxmlformats.org/officeDocument/2006/relationships/oleObject" Target="embeddings/oleObject134.bin"/><Relationship Id="rId326" Type="http://schemas.openxmlformats.org/officeDocument/2006/relationships/oleObject" Target="embeddings/oleObject163.bin"/><Relationship Id="rId65" Type="http://schemas.openxmlformats.org/officeDocument/2006/relationships/oleObject" Target="embeddings/oleObject16.bin"/><Relationship Id="rId130" Type="http://schemas.openxmlformats.org/officeDocument/2006/relationships/image" Target="media/image55.wmf"/><Relationship Id="rId368" Type="http://schemas.openxmlformats.org/officeDocument/2006/relationships/image" Target="media/image167.wmf"/><Relationship Id="rId172" Type="http://schemas.openxmlformats.org/officeDocument/2006/relationships/image" Target="media/image71.wmf"/><Relationship Id="rId228" Type="http://schemas.openxmlformats.org/officeDocument/2006/relationships/oleObject" Target="embeddings/oleObject113.bin"/><Relationship Id="rId281" Type="http://schemas.openxmlformats.org/officeDocument/2006/relationships/image" Target="media/image123.wmf"/><Relationship Id="rId337" Type="http://schemas.openxmlformats.org/officeDocument/2006/relationships/oleObject" Target="embeddings/oleObject168.bin"/><Relationship Id="rId34" Type="http://schemas.openxmlformats.org/officeDocument/2006/relationships/header" Target="header4.xml"/><Relationship Id="rId76" Type="http://schemas.openxmlformats.org/officeDocument/2006/relationships/oleObject" Target="embeddings/oleObject23.bin"/><Relationship Id="rId141" Type="http://schemas.openxmlformats.org/officeDocument/2006/relationships/oleObject" Target="embeddings/oleObject64.bin"/><Relationship Id="rId379" Type="http://schemas.openxmlformats.org/officeDocument/2006/relationships/oleObject" Target="embeddings/oleObject188.bin"/><Relationship Id="rId7" Type="http://schemas.openxmlformats.org/officeDocument/2006/relationships/endnotes" Target="endnotes.xml"/><Relationship Id="rId183" Type="http://schemas.openxmlformats.org/officeDocument/2006/relationships/oleObject" Target="embeddings/oleObject90.bin"/><Relationship Id="rId239" Type="http://schemas.openxmlformats.org/officeDocument/2006/relationships/image" Target="media/image102.wmf"/><Relationship Id="rId390" Type="http://schemas.openxmlformats.org/officeDocument/2006/relationships/image" Target="media/image178.wmf"/><Relationship Id="rId404" Type="http://schemas.openxmlformats.org/officeDocument/2006/relationships/image" Target="media/image186.wmf"/><Relationship Id="rId250" Type="http://schemas.openxmlformats.org/officeDocument/2006/relationships/oleObject" Target="embeddings/oleObject124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45" Type="http://schemas.openxmlformats.org/officeDocument/2006/relationships/image" Target="media/image23.png"/><Relationship Id="rId87" Type="http://schemas.openxmlformats.org/officeDocument/2006/relationships/image" Target="media/image39.wmf"/><Relationship Id="rId110" Type="http://schemas.openxmlformats.org/officeDocument/2006/relationships/image" Target="media/image45.wmf"/><Relationship Id="rId348" Type="http://schemas.openxmlformats.org/officeDocument/2006/relationships/oleObject" Target="embeddings/oleObject173.bin"/><Relationship Id="rId152" Type="http://schemas.openxmlformats.org/officeDocument/2006/relationships/oleObject" Target="embeddings/oleObject71.bin"/><Relationship Id="rId194" Type="http://schemas.openxmlformats.org/officeDocument/2006/relationships/image" Target="media/image80.wmf"/><Relationship Id="rId208" Type="http://schemas.openxmlformats.org/officeDocument/2006/relationships/oleObject" Target="embeddings/oleObject103.bin"/><Relationship Id="rId415" Type="http://schemas.openxmlformats.org/officeDocument/2006/relationships/theme" Target="theme/theme1.xml"/><Relationship Id="rId261" Type="http://schemas.openxmlformats.org/officeDocument/2006/relationships/image" Target="media/image113.wmf"/><Relationship Id="rId14" Type="http://schemas.openxmlformats.org/officeDocument/2006/relationships/image" Target="media/image3.wmf"/><Relationship Id="rId56" Type="http://schemas.openxmlformats.org/officeDocument/2006/relationships/image" Target="media/image27.wmf"/><Relationship Id="rId317" Type="http://schemas.openxmlformats.org/officeDocument/2006/relationships/image" Target="media/image140.wmf"/><Relationship Id="rId359" Type="http://schemas.openxmlformats.org/officeDocument/2006/relationships/oleObject" Target="embeddings/oleObject178.bin"/><Relationship Id="rId98" Type="http://schemas.openxmlformats.org/officeDocument/2006/relationships/image" Target="media/image42.png"/><Relationship Id="rId121" Type="http://schemas.openxmlformats.org/officeDocument/2006/relationships/oleObject" Target="embeddings/oleObject53.bin"/><Relationship Id="rId163" Type="http://schemas.openxmlformats.org/officeDocument/2006/relationships/oleObject" Target="embeddings/oleObject78.bin"/><Relationship Id="rId219" Type="http://schemas.openxmlformats.org/officeDocument/2006/relationships/image" Target="media/image92.wmf"/><Relationship Id="rId370" Type="http://schemas.openxmlformats.org/officeDocument/2006/relationships/image" Target="media/image168.wmf"/><Relationship Id="rId230" Type="http://schemas.openxmlformats.org/officeDocument/2006/relationships/oleObject" Target="embeddings/oleObject114.bin"/><Relationship Id="rId25" Type="http://schemas.openxmlformats.org/officeDocument/2006/relationships/image" Target="media/image8.png"/><Relationship Id="rId67" Type="http://schemas.openxmlformats.org/officeDocument/2006/relationships/image" Target="media/image32.png"/><Relationship Id="rId272" Type="http://schemas.openxmlformats.org/officeDocument/2006/relationships/oleObject" Target="embeddings/oleObject135.bin"/><Relationship Id="rId328" Type="http://schemas.openxmlformats.org/officeDocument/2006/relationships/image" Target="media/image146.png"/><Relationship Id="rId132" Type="http://schemas.openxmlformats.org/officeDocument/2006/relationships/image" Target="media/image56.wmf"/><Relationship Id="rId174" Type="http://schemas.openxmlformats.org/officeDocument/2006/relationships/image" Target="media/image72.wmf"/><Relationship Id="rId381" Type="http://schemas.openxmlformats.org/officeDocument/2006/relationships/oleObject" Target="embeddings/oleObject189.bin"/><Relationship Id="rId241" Type="http://schemas.openxmlformats.org/officeDocument/2006/relationships/image" Target="media/image103.wmf"/><Relationship Id="rId36" Type="http://schemas.openxmlformats.org/officeDocument/2006/relationships/footer" Target="footer4.xml"/><Relationship Id="rId283" Type="http://schemas.openxmlformats.org/officeDocument/2006/relationships/image" Target="media/image124.wmf"/><Relationship Id="rId339" Type="http://schemas.openxmlformats.org/officeDocument/2006/relationships/oleObject" Target="embeddings/oleObject169.bin"/><Relationship Id="rId78" Type="http://schemas.openxmlformats.org/officeDocument/2006/relationships/oleObject" Target="embeddings/oleObject25.bin"/><Relationship Id="rId101" Type="http://schemas.openxmlformats.org/officeDocument/2006/relationships/oleObject" Target="embeddings/oleObject41.bin"/><Relationship Id="rId143" Type="http://schemas.openxmlformats.org/officeDocument/2006/relationships/oleObject" Target="embeddings/oleObject65.bin"/><Relationship Id="rId185" Type="http://schemas.openxmlformats.org/officeDocument/2006/relationships/oleObject" Target="embeddings/oleObject91.bin"/><Relationship Id="rId350" Type="http://schemas.openxmlformats.org/officeDocument/2006/relationships/oleObject" Target="embeddings/oleObject174.bin"/><Relationship Id="rId406" Type="http://schemas.openxmlformats.org/officeDocument/2006/relationships/image" Target="media/image187.wmf"/><Relationship Id="rId9" Type="http://schemas.openxmlformats.org/officeDocument/2006/relationships/footer" Target="footer1.xml"/><Relationship Id="rId210" Type="http://schemas.openxmlformats.org/officeDocument/2006/relationships/oleObject" Target="embeddings/oleObject104.bin"/><Relationship Id="rId392" Type="http://schemas.openxmlformats.org/officeDocument/2006/relationships/image" Target="media/image179.png"/><Relationship Id="rId252" Type="http://schemas.openxmlformats.org/officeDocument/2006/relationships/oleObject" Target="embeddings/oleObject125.bin"/><Relationship Id="rId294" Type="http://schemas.openxmlformats.org/officeDocument/2006/relationships/oleObject" Target="embeddings/oleObject146.bin"/><Relationship Id="rId308" Type="http://schemas.openxmlformats.org/officeDocument/2006/relationships/image" Target="media/image136.wmf"/><Relationship Id="rId47" Type="http://schemas.openxmlformats.org/officeDocument/2006/relationships/footer" Target="footer5.xml"/><Relationship Id="rId89" Type="http://schemas.openxmlformats.org/officeDocument/2006/relationships/oleObject" Target="embeddings/oleObject32.bin"/><Relationship Id="rId112" Type="http://schemas.openxmlformats.org/officeDocument/2006/relationships/image" Target="media/image46.wmf"/><Relationship Id="rId154" Type="http://schemas.openxmlformats.org/officeDocument/2006/relationships/oleObject" Target="embeddings/oleObject72.bin"/><Relationship Id="rId361" Type="http://schemas.openxmlformats.org/officeDocument/2006/relationships/oleObject" Target="embeddings/oleObject179.bin"/><Relationship Id="rId196" Type="http://schemas.openxmlformats.org/officeDocument/2006/relationships/image" Target="media/image81.wmf"/><Relationship Id="rId16" Type="http://schemas.openxmlformats.org/officeDocument/2006/relationships/image" Target="media/image4.wmf"/><Relationship Id="rId221" Type="http://schemas.openxmlformats.org/officeDocument/2006/relationships/image" Target="media/image93.wmf"/><Relationship Id="rId263" Type="http://schemas.openxmlformats.org/officeDocument/2006/relationships/image" Target="media/image114.wmf"/><Relationship Id="rId319" Type="http://schemas.openxmlformats.org/officeDocument/2006/relationships/image" Target="media/image141.wmf"/><Relationship Id="rId58" Type="http://schemas.openxmlformats.org/officeDocument/2006/relationships/image" Target="media/image28.wmf"/><Relationship Id="rId123" Type="http://schemas.openxmlformats.org/officeDocument/2006/relationships/oleObject" Target="embeddings/oleObject54.bin"/><Relationship Id="rId330" Type="http://schemas.openxmlformats.org/officeDocument/2006/relationships/image" Target="media/image147.wmf"/><Relationship Id="rId165" Type="http://schemas.openxmlformats.org/officeDocument/2006/relationships/image" Target="media/image68.wmf"/><Relationship Id="rId372" Type="http://schemas.openxmlformats.org/officeDocument/2006/relationships/image" Target="media/image169.wmf"/><Relationship Id="rId232" Type="http://schemas.openxmlformats.org/officeDocument/2006/relationships/oleObject" Target="embeddings/oleObject115.bin"/><Relationship Id="rId274" Type="http://schemas.openxmlformats.org/officeDocument/2006/relationships/oleObject" Target="embeddings/oleObject136.bin"/><Relationship Id="rId27" Type="http://schemas.openxmlformats.org/officeDocument/2006/relationships/image" Target="media/image10.png"/><Relationship Id="rId69" Type="http://schemas.openxmlformats.org/officeDocument/2006/relationships/oleObject" Target="embeddings/oleObject19.bin"/><Relationship Id="rId134" Type="http://schemas.openxmlformats.org/officeDocument/2006/relationships/image" Target="media/image57.wmf"/><Relationship Id="rId80" Type="http://schemas.openxmlformats.org/officeDocument/2006/relationships/image" Target="media/image36.wmf"/><Relationship Id="rId155" Type="http://schemas.openxmlformats.org/officeDocument/2006/relationships/image" Target="media/image65.wmf"/><Relationship Id="rId176" Type="http://schemas.openxmlformats.org/officeDocument/2006/relationships/oleObject" Target="embeddings/oleObject86.bin"/><Relationship Id="rId197" Type="http://schemas.openxmlformats.org/officeDocument/2006/relationships/oleObject" Target="embeddings/oleObject98.bin"/><Relationship Id="rId341" Type="http://schemas.openxmlformats.org/officeDocument/2006/relationships/oleObject" Target="embeddings/oleObject170.bin"/><Relationship Id="rId362" Type="http://schemas.openxmlformats.org/officeDocument/2006/relationships/image" Target="media/image164.wmf"/><Relationship Id="rId383" Type="http://schemas.openxmlformats.org/officeDocument/2006/relationships/oleObject" Target="embeddings/oleObject190.bin"/><Relationship Id="rId201" Type="http://schemas.openxmlformats.org/officeDocument/2006/relationships/oleObject" Target="embeddings/oleObject100.bin"/><Relationship Id="rId222" Type="http://schemas.openxmlformats.org/officeDocument/2006/relationships/oleObject" Target="embeddings/oleObject110.bin"/><Relationship Id="rId243" Type="http://schemas.openxmlformats.org/officeDocument/2006/relationships/image" Target="media/image104.wmf"/><Relationship Id="rId264" Type="http://schemas.openxmlformats.org/officeDocument/2006/relationships/oleObject" Target="embeddings/oleObject131.bin"/><Relationship Id="rId285" Type="http://schemas.openxmlformats.org/officeDocument/2006/relationships/image" Target="media/image125.wmf"/><Relationship Id="rId17" Type="http://schemas.openxmlformats.org/officeDocument/2006/relationships/oleObject" Target="embeddings/oleObject4.bin"/><Relationship Id="rId38" Type="http://schemas.openxmlformats.org/officeDocument/2006/relationships/image" Target="media/image17.gif"/><Relationship Id="rId59" Type="http://schemas.openxmlformats.org/officeDocument/2006/relationships/oleObject" Target="embeddings/oleObject13.bin"/><Relationship Id="rId103" Type="http://schemas.openxmlformats.org/officeDocument/2006/relationships/oleObject" Target="embeddings/oleObject42.bin"/><Relationship Id="rId124" Type="http://schemas.openxmlformats.org/officeDocument/2006/relationships/image" Target="media/image52.wmf"/><Relationship Id="rId310" Type="http://schemas.openxmlformats.org/officeDocument/2006/relationships/image" Target="media/image137.wmf"/><Relationship Id="rId70" Type="http://schemas.openxmlformats.org/officeDocument/2006/relationships/image" Target="media/image33.wmf"/><Relationship Id="rId91" Type="http://schemas.openxmlformats.org/officeDocument/2006/relationships/image" Target="media/image40.wmf"/><Relationship Id="rId145" Type="http://schemas.openxmlformats.org/officeDocument/2006/relationships/image" Target="media/image61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3.bin"/><Relationship Id="rId331" Type="http://schemas.openxmlformats.org/officeDocument/2006/relationships/oleObject" Target="embeddings/oleObject165.bin"/><Relationship Id="rId352" Type="http://schemas.openxmlformats.org/officeDocument/2006/relationships/oleObject" Target="embeddings/oleObject175.bin"/><Relationship Id="rId373" Type="http://schemas.openxmlformats.org/officeDocument/2006/relationships/oleObject" Target="embeddings/oleObject185.bin"/><Relationship Id="rId394" Type="http://schemas.openxmlformats.org/officeDocument/2006/relationships/oleObject" Target="embeddings/oleObject195.bin"/><Relationship Id="rId408" Type="http://schemas.openxmlformats.org/officeDocument/2006/relationships/image" Target="media/image188.jpe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5.bin"/><Relationship Id="rId233" Type="http://schemas.openxmlformats.org/officeDocument/2006/relationships/image" Target="media/image99.wmf"/><Relationship Id="rId254" Type="http://schemas.openxmlformats.org/officeDocument/2006/relationships/oleObject" Target="embeddings/oleObject126.bin"/><Relationship Id="rId28" Type="http://schemas.openxmlformats.org/officeDocument/2006/relationships/image" Target="media/image11.png"/><Relationship Id="rId49" Type="http://schemas.openxmlformats.org/officeDocument/2006/relationships/footer" Target="footer6.xml"/><Relationship Id="rId114" Type="http://schemas.openxmlformats.org/officeDocument/2006/relationships/image" Target="media/image47.wmf"/><Relationship Id="rId275" Type="http://schemas.openxmlformats.org/officeDocument/2006/relationships/image" Target="media/image120.wmf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60" Type="http://schemas.openxmlformats.org/officeDocument/2006/relationships/image" Target="media/image29.png"/><Relationship Id="rId81" Type="http://schemas.openxmlformats.org/officeDocument/2006/relationships/oleObject" Target="embeddings/oleObject27.bin"/><Relationship Id="rId135" Type="http://schemas.openxmlformats.org/officeDocument/2006/relationships/oleObject" Target="embeddings/oleObject60.bin"/><Relationship Id="rId156" Type="http://schemas.openxmlformats.org/officeDocument/2006/relationships/oleObject" Target="embeddings/oleObject73.bin"/><Relationship Id="rId177" Type="http://schemas.openxmlformats.org/officeDocument/2006/relationships/oleObject" Target="embeddings/oleObject87.bin"/><Relationship Id="rId198" Type="http://schemas.openxmlformats.org/officeDocument/2006/relationships/image" Target="media/image82.wmf"/><Relationship Id="rId321" Type="http://schemas.openxmlformats.org/officeDocument/2006/relationships/image" Target="media/image142.wmf"/><Relationship Id="rId342" Type="http://schemas.openxmlformats.org/officeDocument/2006/relationships/image" Target="media/image153.jpeg"/><Relationship Id="rId363" Type="http://schemas.openxmlformats.org/officeDocument/2006/relationships/oleObject" Target="embeddings/oleObject180.bin"/><Relationship Id="rId384" Type="http://schemas.openxmlformats.org/officeDocument/2006/relationships/image" Target="media/image175.wmf"/><Relationship Id="rId202" Type="http://schemas.openxmlformats.org/officeDocument/2006/relationships/footer" Target="footer7.xml"/><Relationship Id="rId223" Type="http://schemas.openxmlformats.org/officeDocument/2006/relationships/image" Target="media/image94.wmf"/><Relationship Id="rId244" Type="http://schemas.openxmlformats.org/officeDocument/2006/relationships/oleObject" Target="embeddings/oleObject121.bin"/><Relationship Id="rId18" Type="http://schemas.openxmlformats.org/officeDocument/2006/relationships/image" Target="media/image5.wmf"/><Relationship Id="rId39" Type="http://schemas.openxmlformats.org/officeDocument/2006/relationships/image" Target="media/image18.gif"/><Relationship Id="rId265" Type="http://schemas.openxmlformats.org/officeDocument/2006/relationships/image" Target="media/image115.wmf"/><Relationship Id="rId286" Type="http://schemas.openxmlformats.org/officeDocument/2006/relationships/oleObject" Target="embeddings/oleObject142.bin"/><Relationship Id="rId50" Type="http://schemas.openxmlformats.org/officeDocument/2006/relationships/oleObject" Target="embeddings/oleObject8.bin"/><Relationship Id="rId104" Type="http://schemas.openxmlformats.org/officeDocument/2006/relationships/oleObject" Target="embeddings/oleObject43.bin"/><Relationship Id="rId125" Type="http://schemas.openxmlformats.org/officeDocument/2006/relationships/oleObject" Target="embeddings/oleObject55.bin"/><Relationship Id="rId146" Type="http://schemas.openxmlformats.org/officeDocument/2006/relationships/oleObject" Target="embeddings/oleObject67.bin"/><Relationship Id="rId167" Type="http://schemas.openxmlformats.org/officeDocument/2006/relationships/image" Target="media/image69.wmf"/><Relationship Id="rId188" Type="http://schemas.openxmlformats.org/officeDocument/2006/relationships/image" Target="media/image77.wmf"/><Relationship Id="rId311" Type="http://schemas.openxmlformats.org/officeDocument/2006/relationships/oleObject" Target="embeddings/oleObject155.bin"/><Relationship Id="rId332" Type="http://schemas.openxmlformats.org/officeDocument/2006/relationships/image" Target="media/image148.wmf"/><Relationship Id="rId353" Type="http://schemas.openxmlformats.org/officeDocument/2006/relationships/image" Target="media/image159.jpeg"/><Relationship Id="rId374" Type="http://schemas.openxmlformats.org/officeDocument/2006/relationships/image" Target="media/image170.wmf"/><Relationship Id="rId395" Type="http://schemas.openxmlformats.org/officeDocument/2006/relationships/image" Target="media/image181.wmf"/><Relationship Id="rId409" Type="http://schemas.openxmlformats.org/officeDocument/2006/relationships/image" Target="media/image189.wmf"/><Relationship Id="rId71" Type="http://schemas.openxmlformats.org/officeDocument/2006/relationships/oleObject" Target="embeddings/oleObject20.bin"/><Relationship Id="rId92" Type="http://schemas.openxmlformats.org/officeDocument/2006/relationships/oleObject" Target="embeddings/oleObject34.bin"/><Relationship Id="rId213" Type="http://schemas.openxmlformats.org/officeDocument/2006/relationships/image" Target="media/image89.wmf"/><Relationship Id="rId234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110.wmf"/><Relationship Id="rId276" Type="http://schemas.openxmlformats.org/officeDocument/2006/relationships/oleObject" Target="embeddings/oleObject137.bin"/><Relationship Id="rId297" Type="http://schemas.openxmlformats.org/officeDocument/2006/relationships/image" Target="media/image131.wmf"/><Relationship Id="rId40" Type="http://schemas.openxmlformats.org/officeDocument/2006/relationships/image" Target="media/image19.gif"/><Relationship Id="rId115" Type="http://schemas.openxmlformats.org/officeDocument/2006/relationships/oleObject" Target="embeddings/oleObject50.bin"/><Relationship Id="rId136" Type="http://schemas.openxmlformats.org/officeDocument/2006/relationships/image" Target="media/image58.wmf"/><Relationship Id="rId157" Type="http://schemas.openxmlformats.org/officeDocument/2006/relationships/image" Target="media/image66.wmf"/><Relationship Id="rId178" Type="http://schemas.openxmlformats.org/officeDocument/2006/relationships/image" Target="media/image73.wmf"/><Relationship Id="rId301" Type="http://schemas.openxmlformats.org/officeDocument/2006/relationships/image" Target="media/image133.wmf"/><Relationship Id="rId322" Type="http://schemas.openxmlformats.org/officeDocument/2006/relationships/oleObject" Target="embeddings/oleObject161.bin"/><Relationship Id="rId343" Type="http://schemas.openxmlformats.org/officeDocument/2006/relationships/image" Target="media/image154.wmf"/><Relationship Id="rId364" Type="http://schemas.openxmlformats.org/officeDocument/2006/relationships/image" Target="media/image165.wmf"/><Relationship Id="rId61" Type="http://schemas.openxmlformats.org/officeDocument/2006/relationships/oleObject" Target="embeddings/oleObject14.bin"/><Relationship Id="rId82" Type="http://schemas.openxmlformats.org/officeDocument/2006/relationships/image" Target="media/image37.wmf"/><Relationship Id="rId199" Type="http://schemas.openxmlformats.org/officeDocument/2006/relationships/oleObject" Target="embeddings/oleObject99.bin"/><Relationship Id="rId203" Type="http://schemas.openxmlformats.org/officeDocument/2006/relationships/image" Target="media/image84.wmf"/><Relationship Id="rId385" Type="http://schemas.openxmlformats.org/officeDocument/2006/relationships/oleObject" Target="embeddings/oleObject191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11.bin"/><Relationship Id="rId245" Type="http://schemas.openxmlformats.org/officeDocument/2006/relationships/image" Target="media/image105.wmf"/><Relationship Id="rId266" Type="http://schemas.openxmlformats.org/officeDocument/2006/relationships/oleObject" Target="embeddings/oleObject132.bin"/><Relationship Id="rId287" Type="http://schemas.openxmlformats.org/officeDocument/2006/relationships/image" Target="media/image126.wmf"/><Relationship Id="rId410" Type="http://schemas.openxmlformats.org/officeDocument/2006/relationships/oleObject" Target="embeddings/oleObject202.bin"/><Relationship Id="rId30" Type="http://schemas.openxmlformats.org/officeDocument/2006/relationships/image" Target="media/image13.png"/><Relationship Id="rId105" Type="http://schemas.openxmlformats.org/officeDocument/2006/relationships/oleObject" Target="embeddings/oleObject44.bin"/><Relationship Id="rId126" Type="http://schemas.openxmlformats.org/officeDocument/2006/relationships/image" Target="media/image53.wmf"/><Relationship Id="rId147" Type="http://schemas.openxmlformats.org/officeDocument/2006/relationships/oleObject" Target="embeddings/oleObject68.bin"/><Relationship Id="rId168" Type="http://schemas.openxmlformats.org/officeDocument/2006/relationships/oleObject" Target="embeddings/oleObject81.bin"/><Relationship Id="rId312" Type="http://schemas.openxmlformats.org/officeDocument/2006/relationships/image" Target="media/image138.wmf"/><Relationship Id="rId333" Type="http://schemas.openxmlformats.org/officeDocument/2006/relationships/oleObject" Target="embeddings/oleObject166.bin"/><Relationship Id="rId354" Type="http://schemas.openxmlformats.org/officeDocument/2006/relationships/image" Target="media/image160.wmf"/><Relationship Id="rId51" Type="http://schemas.openxmlformats.org/officeDocument/2006/relationships/image" Target="media/image25.png"/><Relationship Id="rId72" Type="http://schemas.openxmlformats.org/officeDocument/2006/relationships/image" Target="media/image34.wmf"/><Relationship Id="rId93" Type="http://schemas.openxmlformats.org/officeDocument/2006/relationships/oleObject" Target="embeddings/oleObject35.bin"/><Relationship Id="rId189" Type="http://schemas.openxmlformats.org/officeDocument/2006/relationships/oleObject" Target="embeddings/oleObject94.bin"/><Relationship Id="rId375" Type="http://schemas.openxmlformats.org/officeDocument/2006/relationships/oleObject" Target="embeddings/oleObject186.bin"/><Relationship Id="rId396" Type="http://schemas.openxmlformats.org/officeDocument/2006/relationships/oleObject" Target="embeddings/oleObject196.bin"/><Relationship Id="rId3" Type="http://schemas.openxmlformats.org/officeDocument/2006/relationships/styles" Target="styles.xml"/><Relationship Id="rId214" Type="http://schemas.openxmlformats.org/officeDocument/2006/relationships/oleObject" Target="embeddings/oleObject106.bin"/><Relationship Id="rId235" Type="http://schemas.openxmlformats.org/officeDocument/2006/relationships/image" Target="media/image100.wmf"/><Relationship Id="rId256" Type="http://schemas.openxmlformats.org/officeDocument/2006/relationships/oleObject" Target="embeddings/oleObject127.bin"/><Relationship Id="rId277" Type="http://schemas.openxmlformats.org/officeDocument/2006/relationships/image" Target="media/image121.wmf"/><Relationship Id="rId298" Type="http://schemas.openxmlformats.org/officeDocument/2006/relationships/oleObject" Target="embeddings/oleObject148.bin"/><Relationship Id="rId400" Type="http://schemas.openxmlformats.org/officeDocument/2006/relationships/image" Target="media/image184.wmf"/><Relationship Id="rId116" Type="http://schemas.openxmlformats.org/officeDocument/2006/relationships/image" Target="media/image48.wmf"/><Relationship Id="rId137" Type="http://schemas.openxmlformats.org/officeDocument/2006/relationships/oleObject" Target="embeddings/oleObject61.bin"/><Relationship Id="rId158" Type="http://schemas.openxmlformats.org/officeDocument/2006/relationships/oleObject" Target="embeddings/oleObject74.bin"/><Relationship Id="rId302" Type="http://schemas.openxmlformats.org/officeDocument/2006/relationships/oleObject" Target="embeddings/oleObject150.bin"/><Relationship Id="rId323" Type="http://schemas.openxmlformats.org/officeDocument/2006/relationships/image" Target="media/image143.wmf"/><Relationship Id="rId344" Type="http://schemas.openxmlformats.org/officeDocument/2006/relationships/oleObject" Target="embeddings/oleObject171.bin"/><Relationship Id="rId20" Type="http://schemas.openxmlformats.org/officeDocument/2006/relationships/image" Target="media/image6.wmf"/><Relationship Id="rId41" Type="http://schemas.openxmlformats.org/officeDocument/2006/relationships/image" Target="media/image20.jpeg"/><Relationship Id="rId62" Type="http://schemas.openxmlformats.org/officeDocument/2006/relationships/image" Target="media/image30.wmf"/><Relationship Id="rId83" Type="http://schemas.openxmlformats.org/officeDocument/2006/relationships/oleObject" Target="embeddings/oleObject28.bin"/><Relationship Id="rId179" Type="http://schemas.openxmlformats.org/officeDocument/2006/relationships/oleObject" Target="embeddings/oleObject88.bin"/><Relationship Id="rId365" Type="http://schemas.openxmlformats.org/officeDocument/2006/relationships/oleObject" Target="embeddings/oleObject181.bin"/><Relationship Id="rId386" Type="http://schemas.openxmlformats.org/officeDocument/2006/relationships/image" Target="media/image176.wmf"/><Relationship Id="rId190" Type="http://schemas.openxmlformats.org/officeDocument/2006/relationships/image" Target="media/image78.wmf"/><Relationship Id="rId204" Type="http://schemas.openxmlformats.org/officeDocument/2006/relationships/oleObject" Target="embeddings/oleObject101.bin"/><Relationship Id="rId225" Type="http://schemas.openxmlformats.org/officeDocument/2006/relationships/image" Target="media/image95.wmf"/><Relationship Id="rId246" Type="http://schemas.openxmlformats.org/officeDocument/2006/relationships/oleObject" Target="embeddings/oleObject122.bin"/><Relationship Id="rId267" Type="http://schemas.openxmlformats.org/officeDocument/2006/relationships/image" Target="media/image116.wmf"/><Relationship Id="rId288" Type="http://schemas.openxmlformats.org/officeDocument/2006/relationships/oleObject" Target="embeddings/oleObject143.bin"/><Relationship Id="rId411" Type="http://schemas.openxmlformats.org/officeDocument/2006/relationships/image" Target="media/image190.wmf"/><Relationship Id="rId106" Type="http://schemas.openxmlformats.org/officeDocument/2006/relationships/image" Target="media/image44.png"/><Relationship Id="rId127" Type="http://schemas.openxmlformats.org/officeDocument/2006/relationships/oleObject" Target="embeddings/oleObject56.bin"/><Relationship Id="rId313" Type="http://schemas.openxmlformats.org/officeDocument/2006/relationships/oleObject" Target="embeddings/oleObject156.bin"/><Relationship Id="rId10" Type="http://schemas.openxmlformats.org/officeDocument/2006/relationships/image" Target="media/image1.wmf"/><Relationship Id="rId31" Type="http://schemas.openxmlformats.org/officeDocument/2006/relationships/image" Target="media/image14.png"/><Relationship Id="rId52" Type="http://schemas.openxmlformats.org/officeDocument/2006/relationships/oleObject" Target="embeddings/oleObject9.bin"/><Relationship Id="rId73" Type="http://schemas.openxmlformats.org/officeDocument/2006/relationships/oleObject" Target="embeddings/oleObject21.bin"/><Relationship Id="rId94" Type="http://schemas.openxmlformats.org/officeDocument/2006/relationships/image" Target="media/image41.wmf"/><Relationship Id="rId148" Type="http://schemas.openxmlformats.org/officeDocument/2006/relationships/image" Target="media/image62.w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49.wmf"/><Relationship Id="rId355" Type="http://schemas.openxmlformats.org/officeDocument/2006/relationships/oleObject" Target="embeddings/oleObject176.bin"/><Relationship Id="rId376" Type="http://schemas.openxmlformats.org/officeDocument/2006/relationships/image" Target="media/image171.wmf"/><Relationship Id="rId397" Type="http://schemas.openxmlformats.org/officeDocument/2006/relationships/image" Target="media/image182.wmf"/><Relationship Id="rId4" Type="http://schemas.openxmlformats.org/officeDocument/2006/relationships/settings" Target="settings.xml"/><Relationship Id="rId180" Type="http://schemas.openxmlformats.org/officeDocument/2006/relationships/image" Target="media/image74.wmf"/><Relationship Id="rId215" Type="http://schemas.openxmlformats.org/officeDocument/2006/relationships/image" Target="media/image90.wmf"/><Relationship Id="rId236" Type="http://schemas.openxmlformats.org/officeDocument/2006/relationships/oleObject" Target="embeddings/oleObject117.bin"/><Relationship Id="rId257" Type="http://schemas.openxmlformats.org/officeDocument/2006/relationships/image" Target="media/image111.wmf"/><Relationship Id="rId278" Type="http://schemas.openxmlformats.org/officeDocument/2006/relationships/oleObject" Target="embeddings/oleObject138.bin"/><Relationship Id="rId401" Type="http://schemas.openxmlformats.org/officeDocument/2006/relationships/oleObject" Target="embeddings/oleObject198.bin"/><Relationship Id="rId303" Type="http://schemas.openxmlformats.org/officeDocument/2006/relationships/image" Target="media/image134.wmf"/><Relationship Id="rId42" Type="http://schemas.openxmlformats.org/officeDocument/2006/relationships/image" Target="media/image21.png"/><Relationship Id="rId84" Type="http://schemas.openxmlformats.org/officeDocument/2006/relationships/oleObject" Target="embeddings/oleObject29.bin"/><Relationship Id="rId138" Type="http://schemas.openxmlformats.org/officeDocument/2006/relationships/image" Target="media/image59.wmf"/><Relationship Id="rId345" Type="http://schemas.openxmlformats.org/officeDocument/2006/relationships/image" Target="media/image155.wmf"/><Relationship Id="rId387" Type="http://schemas.openxmlformats.org/officeDocument/2006/relationships/oleObject" Target="embeddings/oleObject192.bin"/><Relationship Id="rId191" Type="http://schemas.openxmlformats.org/officeDocument/2006/relationships/oleObject" Target="embeddings/oleObject95.bin"/><Relationship Id="rId205" Type="http://schemas.openxmlformats.org/officeDocument/2006/relationships/image" Target="media/image85.wmf"/><Relationship Id="rId247" Type="http://schemas.openxmlformats.org/officeDocument/2006/relationships/image" Target="media/image106.wmf"/><Relationship Id="rId412" Type="http://schemas.openxmlformats.org/officeDocument/2006/relationships/oleObject" Target="embeddings/oleObject203.bin"/><Relationship Id="rId107" Type="http://schemas.openxmlformats.org/officeDocument/2006/relationships/oleObject" Target="embeddings/oleObject45.bin"/><Relationship Id="rId289" Type="http://schemas.openxmlformats.org/officeDocument/2006/relationships/image" Target="media/image127.wmf"/><Relationship Id="rId11" Type="http://schemas.openxmlformats.org/officeDocument/2006/relationships/oleObject" Target="embeddings/oleObject1.bin"/><Relationship Id="rId53" Type="http://schemas.openxmlformats.org/officeDocument/2006/relationships/image" Target="media/image26.wmf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57.bin"/><Relationship Id="rId356" Type="http://schemas.openxmlformats.org/officeDocument/2006/relationships/image" Target="media/image161.wmf"/><Relationship Id="rId398" Type="http://schemas.openxmlformats.org/officeDocument/2006/relationships/oleObject" Target="embeddings/oleObject197.bin"/><Relationship Id="rId95" Type="http://schemas.openxmlformats.org/officeDocument/2006/relationships/oleObject" Target="embeddings/oleObject36.bin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7.bin"/><Relationship Id="rId258" Type="http://schemas.openxmlformats.org/officeDocument/2006/relationships/oleObject" Target="embeddings/oleObject128.bin"/><Relationship Id="rId22" Type="http://schemas.openxmlformats.org/officeDocument/2006/relationships/header" Target="header2.xml"/><Relationship Id="rId64" Type="http://schemas.openxmlformats.org/officeDocument/2006/relationships/image" Target="media/image31.wmf"/><Relationship Id="rId118" Type="http://schemas.openxmlformats.org/officeDocument/2006/relationships/image" Target="media/image49.wmf"/><Relationship Id="rId325" Type="http://schemas.openxmlformats.org/officeDocument/2006/relationships/image" Target="media/image144.wmf"/><Relationship Id="rId367" Type="http://schemas.openxmlformats.org/officeDocument/2006/relationships/oleObject" Target="embeddings/oleObject182.bin"/><Relationship Id="rId171" Type="http://schemas.openxmlformats.org/officeDocument/2006/relationships/oleObject" Target="embeddings/oleObject83.bin"/><Relationship Id="rId227" Type="http://schemas.openxmlformats.org/officeDocument/2006/relationships/image" Target="media/image96.wmf"/><Relationship Id="rId269" Type="http://schemas.openxmlformats.org/officeDocument/2006/relationships/image" Target="media/image117.wmf"/><Relationship Id="rId33" Type="http://schemas.openxmlformats.org/officeDocument/2006/relationships/header" Target="header3.xml"/><Relationship Id="rId129" Type="http://schemas.openxmlformats.org/officeDocument/2006/relationships/oleObject" Target="embeddings/oleObject57.bin"/><Relationship Id="rId280" Type="http://schemas.openxmlformats.org/officeDocument/2006/relationships/oleObject" Target="embeddings/oleObject139.bin"/><Relationship Id="rId336" Type="http://schemas.openxmlformats.org/officeDocument/2006/relationships/image" Target="media/image150.wmf"/><Relationship Id="rId75" Type="http://schemas.openxmlformats.org/officeDocument/2006/relationships/image" Target="media/image35.wmf"/><Relationship Id="rId140" Type="http://schemas.openxmlformats.org/officeDocument/2006/relationships/oleObject" Target="embeddings/oleObject63.bin"/><Relationship Id="rId182" Type="http://schemas.openxmlformats.org/officeDocument/2006/relationships/image" Target="media/image75.wmf"/><Relationship Id="rId378" Type="http://schemas.openxmlformats.org/officeDocument/2006/relationships/image" Target="media/image172.wmf"/><Relationship Id="rId403" Type="http://schemas.openxmlformats.org/officeDocument/2006/relationships/oleObject" Target="embeddings/oleObject19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8.bin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347" Type="http://schemas.openxmlformats.org/officeDocument/2006/relationships/image" Target="media/image156.wmf"/><Relationship Id="rId44" Type="http://schemas.openxmlformats.org/officeDocument/2006/relationships/oleObject" Target="embeddings/oleObject7.bin"/><Relationship Id="rId86" Type="http://schemas.openxmlformats.org/officeDocument/2006/relationships/oleObject" Target="embeddings/oleObject30.bin"/><Relationship Id="rId151" Type="http://schemas.openxmlformats.org/officeDocument/2006/relationships/image" Target="media/image63.wmf"/><Relationship Id="rId389" Type="http://schemas.openxmlformats.org/officeDocument/2006/relationships/oleObject" Target="embeddings/oleObject193.bin"/><Relationship Id="rId193" Type="http://schemas.openxmlformats.org/officeDocument/2006/relationships/oleObject" Target="embeddings/oleObject96.bin"/><Relationship Id="rId207" Type="http://schemas.openxmlformats.org/officeDocument/2006/relationships/image" Target="media/image86.wmf"/><Relationship Id="rId249" Type="http://schemas.openxmlformats.org/officeDocument/2006/relationships/image" Target="media/image107.wmf"/><Relationship Id="rId414" Type="http://schemas.openxmlformats.org/officeDocument/2006/relationships/fontTable" Target="fontTable.xml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7.bin"/><Relationship Id="rId260" Type="http://schemas.openxmlformats.org/officeDocument/2006/relationships/oleObject" Target="embeddings/oleObject129.bin"/><Relationship Id="rId316" Type="http://schemas.openxmlformats.org/officeDocument/2006/relationships/oleObject" Target="embeddings/oleObject158.bin"/><Relationship Id="rId55" Type="http://schemas.openxmlformats.org/officeDocument/2006/relationships/oleObject" Target="embeddings/oleObject11.bin"/><Relationship Id="rId97" Type="http://schemas.openxmlformats.org/officeDocument/2006/relationships/oleObject" Target="embeddings/oleObject38.bin"/><Relationship Id="rId120" Type="http://schemas.openxmlformats.org/officeDocument/2006/relationships/image" Target="media/image50.wmf"/><Relationship Id="rId358" Type="http://schemas.openxmlformats.org/officeDocument/2006/relationships/image" Target="media/image162.wmf"/><Relationship Id="rId162" Type="http://schemas.openxmlformats.org/officeDocument/2006/relationships/image" Target="media/image67.wmf"/><Relationship Id="rId218" Type="http://schemas.openxmlformats.org/officeDocument/2006/relationships/oleObject" Target="embeddings/oleObject108.bin"/><Relationship Id="rId271" Type="http://schemas.openxmlformats.org/officeDocument/2006/relationships/image" Target="media/image118.wmf"/><Relationship Id="rId24" Type="http://schemas.openxmlformats.org/officeDocument/2006/relationships/image" Target="media/image7.png"/><Relationship Id="rId66" Type="http://schemas.openxmlformats.org/officeDocument/2006/relationships/oleObject" Target="embeddings/oleObject17.bin"/><Relationship Id="rId131" Type="http://schemas.openxmlformats.org/officeDocument/2006/relationships/oleObject" Target="embeddings/oleObject58.bin"/><Relationship Id="rId327" Type="http://schemas.openxmlformats.org/officeDocument/2006/relationships/image" Target="media/image145.jpeg"/><Relationship Id="rId369" Type="http://schemas.openxmlformats.org/officeDocument/2006/relationships/oleObject" Target="embeddings/oleObject183.bin"/><Relationship Id="rId173" Type="http://schemas.openxmlformats.org/officeDocument/2006/relationships/oleObject" Target="embeddings/oleObject84.bin"/><Relationship Id="rId229" Type="http://schemas.openxmlformats.org/officeDocument/2006/relationships/image" Target="media/image97.wmf"/><Relationship Id="rId380" Type="http://schemas.openxmlformats.org/officeDocument/2006/relationships/image" Target="media/image173.wmf"/><Relationship Id="rId240" Type="http://schemas.openxmlformats.org/officeDocument/2006/relationships/oleObject" Target="embeddings/oleObject119.bin"/><Relationship Id="rId35" Type="http://schemas.openxmlformats.org/officeDocument/2006/relationships/footer" Target="footer3.xml"/><Relationship Id="rId77" Type="http://schemas.openxmlformats.org/officeDocument/2006/relationships/oleObject" Target="embeddings/oleObject24.bin"/><Relationship Id="rId100" Type="http://schemas.openxmlformats.org/officeDocument/2006/relationships/oleObject" Target="embeddings/oleObject40.bin"/><Relationship Id="rId282" Type="http://schemas.openxmlformats.org/officeDocument/2006/relationships/oleObject" Target="embeddings/oleObject140.bin"/><Relationship Id="rId338" Type="http://schemas.openxmlformats.org/officeDocument/2006/relationships/image" Target="media/image151.wmf"/><Relationship Id="rId8" Type="http://schemas.openxmlformats.org/officeDocument/2006/relationships/header" Target="header1.xml"/><Relationship Id="rId142" Type="http://schemas.openxmlformats.org/officeDocument/2006/relationships/image" Target="media/image60.wmf"/><Relationship Id="rId184" Type="http://schemas.openxmlformats.org/officeDocument/2006/relationships/image" Target="media/image76.wmf"/><Relationship Id="rId391" Type="http://schemas.openxmlformats.org/officeDocument/2006/relationships/oleObject" Target="embeddings/oleObject194.bin"/><Relationship Id="rId405" Type="http://schemas.openxmlformats.org/officeDocument/2006/relationships/oleObject" Target="embeddings/oleObject200.bin"/><Relationship Id="rId251" Type="http://schemas.openxmlformats.org/officeDocument/2006/relationships/image" Target="media/image108.wmf"/><Relationship Id="rId46" Type="http://schemas.openxmlformats.org/officeDocument/2006/relationships/image" Target="media/image24.png"/><Relationship Id="rId293" Type="http://schemas.openxmlformats.org/officeDocument/2006/relationships/image" Target="media/image129.wmf"/><Relationship Id="rId307" Type="http://schemas.openxmlformats.org/officeDocument/2006/relationships/oleObject" Target="embeddings/oleObject153.bin"/><Relationship Id="rId349" Type="http://schemas.openxmlformats.org/officeDocument/2006/relationships/image" Target="media/image157.wmf"/><Relationship Id="rId88" Type="http://schemas.openxmlformats.org/officeDocument/2006/relationships/oleObject" Target="embeddings/oleObject31.bin"/><Relationship Id="rId111" Type="http://schemas.openxmlformats.org/officeDocument/2006/relationships/oleObject" Target="embeddings/oleObject48.bin"/><Relationship Id="rId153" Type="http://schemas.openxmlformats.org/officeDocument/2006/relationships/image" Target="media/image64.wmf"/><Relationship Id="rId195" Type="http://schemas.openxmlformats.org/officeDocument/2006/relationships/oleObject" Target="embeddings/oleObject97.bin"/><Relationship Id="rId209" Type="http://schemas.openxmlformats.org/officeDocument/2006/relationships/image" Target="media/image87.wmf"/><Relationship Id="rId360" Type="http://schemas.openxmlformats.org/officeDocument/2006/relationships/image" Target="media/image163.wmf"/><Relationship Id="rId220" Type="http://schemas.openxmlformats.org/officeDocument/2006/relationships/oleObject" Target="embeddings/oleObject109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12.bin"/><Relationship Id="rId262" Type="http://schemas.openxmlformats.org/officeDocument/2006/relationships/oleObject" Target="embeddings/oleObject130.bin"/><Relationship Id="rId318" Type="http://schemas.openxmlformats.org/officeDocument/2006/relationships/oleObject" Target="embeddings/oleObject159.bin"/><Relationship Id="rId99" Type="http://schemas.openxmlformats.org/officeDocument/2006/relationships/oleObject" Target="embeddings/oleObject39.bin"/><Relationship Id="rId122" Type="http://schemas.openxmlformats.org/officeDocument/2006/relationships/image" Target="media/image51.wmf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4.bin"/><Relationship Id="rId26" Type="http://schemas.openxmlformats.org/officeDocument/2006/relationships/image" Target="media/image9.png"/><Relationship Id="rId231" Type="http://schemas.openxmlformats.org/officeDocument/2006/relationships/image" Target="media/image98.wmf"/><Relationship Id="rId273" Type="http://schemas.openxmlformats.org/officeDocument/2006/relationships/image" Target="media/image119.wmf"/><Relationship Id="rId329" Type="http://schemas.openxmlformats.org/officeDocument/2006/relationships/oleObject" Target="embeddings/oleObject164.bin"/><Relationship Id="rId68" Type="http://schemas.openxmlformats.org/officeDocument/2006/relationships/oleObject" Target="embeddings/oleObject18.bin"/><Relationship Id="rId133" Type="http://schemas.openxmlformats.org/officeDocument/2006/relationships/oleObject" Target="embeddings/oleObject59.bin"/><Relationship Id="rId175" Type="http://schemas.openxmlformats.org/officeDocument/2006/relationships/oleObject" Target="embeddings/oleObject85.bin"/><Relationship Id="rId340" Type="http://schemas.openxmlformats.org/officeDocument/2006/relationships/image" Target="media/image152.wmf"/><Relationship Id="rId200" Type="http://schemas.openxmlformats.org/officeDocument/2006/relationships/image" Target="media/image83.wmf"/><Relationship Id="rId382" Type="http://schemas.openxmlformats.org/officeDocument/2006/relationships/image" Target="media/image174.wmf"/><Relationship Id="rId242" Type="http://schemas.openxmlformats.org/officeDocument/2006/relationships/oleObject" Target="embeddings/oleObject120.bin"/><Relationship Id="rId284" Type="http://schemas.openxmlformats.org/officeDocument/2006/relationships/oleObject" Target="embeddings/oleObject141.bin"/><Relationship Id="rId37" Type="http://schemas.openxmlformats.org/officeDocument/2006/relationships/image" Target="media/image16.jpeg"/><Relationship Id="rId79" Type="http://schemas.openxmlformats.org/officeDocument/2006/relationships/oleObject" Target="embeddings/oleObject26.bin"/><Relationship Id="rId102" Type="http://schemas.openxmlformats.org/officeDocument/2006/relationships/image" Target="media/image43.wmf"/><Relationship Id="rId144" Type="http://schemas.openxmlformats.org/officeDocument/2006/relationships/oleObject" Target="embeddings/oleObject66.bin"/><Relationship Id="rId90" Type="http://schemas.openxmlformats.org/officeDocument/2006/relationships/oleObject" Target="embeddings/oleObject33.bin"/><Relationship Id="rId186" Type="http://schemas.openxmlformats.org/officeDocument/2006/relationships/oleObject" Target="embeddings/oleObject92.bin"/><Relationship Id="rId351" Type="http://schemas.openxmlformats.org/officeDocument/2006/relationships/image" Target="media/image158.wmf"/><Relationship Id="rId393" Type="http://schemas.openxmlformats.org/officeDocument/2006/relationships/image" Target="media/image180.wmf"/><Relationship Id="rId407" Type="http://schemas.openxmlformats.org/officeDocument/2006/relationships/oleObject" Target="embeddings/oleObject201.bin"/><Relationship Id="rId211" Type="http://schemas.openxmlformats.org/officeDocument/2006/relationships/image" Target="media/image88.wmf"/><Relationship Id="rId253" Type="http://schemas.openxmlformats.org/officeDocument/2006/relationships/image" Target="media/image109.wmf"/><Relationship Id="rId295" Type="http://schemas.openxmlformats.org/officeDocument/2006/relationships/image" Target="media/image130.wmf"/><Relationship Id="rId309" Type="http://schemas.openxmlformats.org/officeDocument/2006/relationships/oleObject" Target="embeddings/oleObject154.bin"/><Relationship Id="rId48" Type="http://schemas.openxmlformats.org/officeDocument/2006/relationships/header" Target="header5.xml"/><Relationship Id="rId113" Type="http://schemas.openxmlformats.org/officeDocument/2006/relationships/oleObject" Target="embeddings/oleObject49.bin"/><Relationship Id="rId320" Type="http://schemas.openxmlformats.org/officeDocument/2006/relationships/oleObject" Target="embeddings/oleObject160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13C741-BC57-4897-AA1C-41878F017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33FBC3E6.dotm</Template>
  <TotalTime>51</TotalTime>
  <Pages>21</Pages>
  <Words>4191</Words>
  <Characters>23890</Characters>
  <Application>Microsoft Office Word</Application>
  <DocSecurity>0</DocSecurity>
  <Lines>199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OK</Company>
  <LinksUpToDate>false</LinksUpToDate>
  <CharactersWithSpaces>28025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</dc:creator>
  <cp:lastModifiedBy>ABBAL Laurent</cp:lastModifiedBy>
  <cp:revision>7</cp:revision>
  <cp:lastPrinted>2015-05-12T04:24:00Z</cp:lastPrinted>
  <dcterms:created xsi:type="dcterms:W3CDTF">2015-03-20T08:57:00Z</dcterms:created>
  <dcterms:modified xsi:type="dcterms:W3CDTF">2015-05-12T04:24:00Z</dcterms:modified>
</cp:coreProperties>
</file>